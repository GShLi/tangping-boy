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5336" w:rsidRDefault="00DB7C97"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-728259</wp:posOffset>
                </wp:positionH>
                <wp:positionV relativeFrom="paragraph">
                  <wp:posOffset>1778494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7B0F" w:rsidRPr="00A36566" w:rsidRDefault="00907B0F" w:rsidP="00A36566">
                            <w:pPr>
                              <w:pStyle w:val="a4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ind w:firstLineChars="0"/>
                              <w:jc w:val="left"/>
                              <w:rPr>
                                <w:rFonts w:ascii="宋体" w:eastAsia="宋体" w:hAnsi="宋体" w:cs="宋体"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 w:rsidRPr="0009314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J</w:t>
                            </w:r>
                            <w:r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av</w:t>
                            </w:r>
                            <w:r w:rsidRPr="0009314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a基础扎实</w:t>
                            </w:r>
                            <w:r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，熟悉集合、IO、多线程</w:t>
                            </w:r>
                            <w:r w:rsidR="002D7021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和JVM</w:t>
                            </w:r>
                            <w:r w:rsidR="0004074D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工作原理。</w:t>
                            </w:r>
                          </w:p>
                          <w:p w:rsidR="00BC5336" w:rsidRPr="00A36566" w:rsidRDefault="0052260C" w:rsidP="00A36566">
                            <w:pPr>
                              <w:pStyle w:val="a4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ind w:firstLineChars="0"/>
                              <w:jc w:val="left"/>
                              <w:rPr>
                                <w:rFonts w:ascii="宋体" w:eastAsia="宋体" w:hAnsi="宋体" w:cs="宋体"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熟悉</w:t>
                            </w:r>
                            <w:r w:rsidR="00C63BAE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Spring MVC、Spring Boot</w:t>
                            </w:r>
                            <w:r w:rsidR="00C372A2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等</w:t>
                            </w:r>
                            <w:r w:rsidR="00C372A2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Spring</w:t>
                            </w:r>
                            <w:r w:rsidR="00C372A2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技术栈。</w:t>
                            </w:r>
                            <w:r w:rsidR="002E0E23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熟悉</w:t>
                            </w:r>
                            <w:proofErr w:type="spellStart"/>
                            <w:r w:rsidR="00C63BAE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MyBatis</w:t>
                            </w:r>
                            <w:proofErr w:type="spellEnd"/>
                            <w:r w:rsidR="00C63BAE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="00E84EE6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E84EE6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MyBatisPlus</w:t>
                            </w:r>
                            <w:proofErr w:type="spellEnd"/>
                            <w:r w:rsidR="00C63BAE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等开源框架</w:t>
                            </w:r>
                            <w:r w:rsidR="00D52D37" w:rsidRPr="00A36566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 w:rsidR="004F632F" w:rsidRDefault="003364E2" w:rsidP="004F632F">
                            <w:pPr>
                              <w:pStyle w:val="a4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ind w:firstLineChars="0"/>
                              <w:jc w:val="left"/>
                              <w:rPr>
                                <w:rFonts w:ascii="宋体" w:eastAsia="宋体" w:hAnsi="宋体" w:cs="宋体"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熟悉</w:t>
                            </w:r>
                            <w:r w:rsidR="00C63BAE" w:rsidRPr="00C63BAE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Redis</w:t>
                            </w:r>
                            <w:r w:rsidR="00D4759D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的</w:t>
                            </w:r>
                            <w:r w:rsidR="00533921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基本</w:t>
                            </w:r>
                            <w:r w:rsidR="00D4759D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使用及</w:t>
                            </w:r>
                            <w:r w:rsidR="00F915F9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部分</w:t>
                            </w:r>
                            <w:r w:rsidR="004F632F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底层</w:t>
                            </w:r>
                            <w:r w:rsidR="00D4759D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原理</w:t>
                            </w:r>
                            <w:r w:rsidR="00C03505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 w:rsidR="00B07DB9" w:rsidRPr="005B3E31" w:rsidRDefault="00EA7147" w:rsidP="005B3E31">
                            <w:pPr>
                              <w:pStyle w:val="a4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ind w:firstLineChars="0"/>
                              <w:jc w:val="left"/>
                              <w:rPr>
                                <w:rFonts w:ascii="宋体" w:eastAsia="宋体" w:hAnsi="宋体" w:cs="宋体"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掌握SQL开发，</w:t>
                            </w:r>
                            <w:r w:rsidR="00941A01" w:rsidRPr="00512681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熟悉MySQL、PostgreSQL 关系型数据库</w:t>
                            </w:r>
                            <w:r w:rsidR="00650998" w:rsidRPr="00512681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 w:rsidR="00F91EC8" w:rsidRDefault="00F91EC8" w:rsidP="00F91EC8">
                            <w:pPr>
                              <w:pStyle w:val="a4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ind w:firstLineChars="0"/>
                              <w:jc w:val="left"/>
                              <w:rPr>
                                <w:rFonts w:ascii="宋体" w:eastAsia="宋体" w:hAnsi="宋体" w:cs="宋体"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bookmarkStart w:id="0" w:name="OLE_LINK2"/>
                            <w:r w:rsidRPr="00F91EC8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熟练使用</w:t>
                            </w:r>
                            <w:bookmarkEnd w:id="0"/>
                            <w:r w:rsidRPr="00F91EC8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Linux操作系统</w:t>
                            </w:r>
                            <w:r w:rsidR="009636A1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、</w:t>
                            </w:r>
                            <w:r w:rsidR="00CF61A5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能够开发Shell和Python脚本</w:t>
                            </w:r>
                            <w:r w:rsidR="006061FC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 w:rsidR="00DB7C97" w:rsidRPr="00F91EC8" w:rsidRDefault="006061FC" w:rsidP="00F91EC8">
                            <w:pPr>
                              <w:pStyle w:val="a4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ind w:firstLineChars="0"/>
                              <w:jc w:val="left"/>
                              <w:rPr>
                                <w:rFonts w:ascii="宋体" w:eastAsia="宋体" w:hAnsi="宋体" w:cs="宋体"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了解</w:t>
                            </w:r>
                            <w:r w:rsidRPr="00512681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Docker容器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技术</w:t>
                            </w:r>
                            <w:r w:rsidR="004836A1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，</w:t>
                            </w:r>
                            <w:r w:rsidR="00DB7C97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熟悉Git、CI</w:t>
                            </w:r>
                            <w:r w:rsidR="00DB7C97">
                              <w:rPr>
                                <w:rFonts w:ascii="宋体" w:eastAsia="宋体" w:hAnsi="宋体" w:cs="宋体"/>
                                <w:color w:val="404040" w:themeColor="text1" w:themeTint="BF"/>
                                <w:kern w:val="0"/>
                                <w:szCs w:val="21"/>
                              </w:rPr>
                              <w:t>/</w:t>
                            </w:r>
                            <w:r w:rsidR="00DB7C97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0"/>
                                <w:szCs w:val="21"/>
                              </w:rPr>
                              <w:t>CD等DevOps流程和工具。</w:t>
                            </w:r>
                          </w:p>
                          <w:p w:rsidR="00C63BAE" w:rsidRPr="004133BD" w:rsidRDefault="00696CC5" w:rsidP="00F91EC8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熟练使用</w:t>
                            </w:r>
                            <w:r w:rsidR="000F1487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HTML、CSS、JS、Vue</w:t>
                            </w:r>
                            <w:r w:rsidR="000F1487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2</w:t>
                            </w:r>
                            <w:r w:rsidR="0099711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99711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Uniapp</w:t>
                            </w:r>
                            <w:proofErr w:type="spellEnd"/>
                            <w:r w:rsidR="000F1487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等前端开发相关技术。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style="position:absolute;left:0;text-align:left;margin-left:-57.35pt;margin-top:140.05pt;width:534.4pt;height:71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" filled="f" stroked="f">
                <v:textbox style="mso-fit-shape-to-text:t">
                  <w:txbxContent>
                    <w:p w:rsidR="00907B0F" w:rsidRPr="00A36566" w:rsidRDefault="00907B0F" w:rsidP="00A36566">
                      <w:pPr>
                        <w:pStyle w:val="a4"/>
                        <w:widowControl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ind w:firstLineChars="0"/>
                        <w:jc w:val="left"/>
                        <w:rPr>
                          <w:rFonts w:ascii="宋体" w:eastAsia="宋体" w:hAnsi="宋体" w:cs="宋体"/>
                          <w:color w:val="404040" w:themeColor="text1" w:themeTint="BF"/>
                          <w:kern w:val="0"/>
                          <w:szCs w:val="21"/>
                        </w:rPr>
                      </w:pPr>
                      <w:r w:rsidRPr="0009314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J</w:t>
                      </w:r>
                      <w:r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av</w:t>
                      </w:r>
                      <w:r w:rsidRPr="0009314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a基础扎实</w:t>
                      </w:r>
                      <w:r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，熟悉集合、IO、多线程</w:t>
                      </w:r>
                      <w:r w:rsidR="002D7021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和JVM</w:t>
                      </w:r>
                      <w:r w:rsidR="0004074D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工作原理。</w:t>
                      </w:r>
                    </w:p>
                    <w:p w:rsidR="00BC5336" w:rsidRPr="00A36566" w:rsidRDefault="0052260C" w:rsidP="00A36566">
                      <w:pPr>
                        <w:pStyle w:val="a4"/>
                        <w:widowControl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ind w:firstLineChars="0"/>
                        <w:jc w:val="left"/>
                        <w:rPr>
                          <w:rFonts w:ascii="宋体" w:eastAsia="宋体" w:hAnsi="宋体" w:cs="宋体"/>
                          <w:color w:val="404040" w:themeColor="text1" w:themeTint="BF"/>
                          <w:kern w:val="0"/>
                          <w:szCs w:val="21"/>
                        </w:rPr>
                      </w:pPr>
                      <w:r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熟悉</w:t>
                      </w:r>
                      <w:r w:rsidR="00C63BAE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Spring MVC、Spring Boot</w:t>
                      </w:r>
                      <w:r w:rsidR="00C372A2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等</w:t>
                      </w:r>
                      <w:r w:rsidR="00C372A2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Spring</w:t>
                      </w:r>
                      <w:r w:rsidR="00C372A2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技术栈。</w:t>
                      </w:r>
                      <w:r w:rsidR="002E0E23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熟悉</w:t>
                      </w:r>
                      <w:proofErr w:type="spellStart"/>
                      <w:r w:rsidR="00C63BAE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MyBatis</w:t>
                      </w:r>
                      <w:proofErr w:type="spellEnd"/>
                      <w:r w:rsidR="00C63BAE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 xml:space="preserve"> </w:t>
                      </w:r>
                      <w:r w:rsidR="00E84EE6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、</w:t>
                      </w:r>
                      <w:proofErr w:type="spellStart"/>
                      <w:r w:rsidR="00E84EE6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MyBatisPlus</w:t>
                      </w:r>
                      <w:proofErr w:type="spellEnd"/>
                      <w:r w:rsidR="00C63BAE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等开源框架</w:t>
                      </w:r>
                      <w:r w:rsidR="00D52D37" w:rsidRPr="00A36566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。</w:t>
                      </w:r>
                    </w:p>
                    <w:p w:rsidR="004F632F" w:rsidRDefault="003364E2" w:rsidP="004F632F">
                      <w:pPr>
                        <w:pStyle w:val="a4"/>
                        <w:widowControl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ind w:firstLineChars="0"/>
                        <w:jc w:val="left"/>
                        <w:rPr>
                          <w:rFonts w:ascii="宋体" w:eastAsia="宋体" w:hAnsi="宋体" w:cs="宋体"/>
                          <w:color w:val="404040" w:themeColor="text1" w:themeTint="BF"/>
                          <w:kern w:val="0"/>
                          <w:szCs w:val="21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熟悉</w:t>
                      </w:r>
                      <w:r w:rsidR="00C63BAE" w:rsidRPr="00C63BAE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Redis</w:t>
                      </w:r>
                      <w:r w:rsidR="00D4759D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的</w:t>
                      </w:r>
                      <w:r w:rsidR="00533921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基本</w:t>
                      </w:r>
                      <w:r w:rsidR="00D4759D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使用及</w:t>
                      </w:r>
                      <w:r w:rsidR="00F915F9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部分</w:t>
                      </w:r>
                      <w:r w:rsidR="004F632F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底层</w:t>
                      </w:r>
                      <w:r w:rsidR="00D4759D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原理</w:t>
                      </w:r>
                      <w:r w:rsidR="00C03505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。</w:t>
                      </w:r>
                    </w:p>
                    <w:p w:rsidR="00B07DB9" w:rsidRPr="005B3E31" w:rsidRDefault="00EA7147" w:rsidP="005B3E31">
                      <w:pPr>
                        <w:pStyle w:val="a4"/>
                        <w:widowControl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ind w:firstLineChars="0"/>
                        <w:jc w:val="left"/>
                        <w:rPr>
                          <w:rFonts w:ascii="宋体" w:eastAsia="宋体" w:hAnsi="宋体" w:cs="宋体"/>
                          <w:color w:val="404040" w:themeColor="text1" w:themeTint="BF"/>
                          <w:kern w:val="0"/>
                          <w:szCs w:val="21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掌握SQL开发，</w:t>
                      </w:r>
                      <w:r w:rsidR="00941A01" w:rsidRPr="00512681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熟悉MySQL、PostgreSQL 关系型数据库</w:t>
                      </w:r>
                      <w:r w:rsidR="00650998" w:rsidRPr="00512681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。</w:t>
                      </w:r>
                    </w:p>
                    <w:p w:rsidR="00F91EC8" w:rsidRDefault="00F91EC8" w:rsidP="00F91EC8">
                      <w:pPr>
                        <w:pStyle w:val="a4"/>
                        <w:widowControl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ind w:firstLineChars="0"/>
                        <w:jc w:val="left"/>
                        <w:rPr>
                          <w:rFonts w:ascii="宋体" w:eastAsia="宋体" w:hAnsi="宋体" w:cs="宋体"/>
                          <w:color w:val="404040" w:themeColor="text1" w:themeTint="BF"/>
                          <w:kern w:val="0"/>
                          <w:szCs w:val="21"/>
                        </w:rPr>
                      </w:pPr>
                      <w:bookmarkStart w:id="1" w:name="OLE_LINK2"/>
                      <w:r w:rsidRPr="00F91EC8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熟练使用</w:t>
                      </w:r>
                      <w:bookmarkEnd w:id="1"/>
                      <w:r w:rsidRPr="00F91EC8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Linux操作系统</w:t>
                      </w:r>
                      <w:r w:rsidR="009636A1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、</w:t>
                      </w:r>
                      <w:r w:rsidR="00CF61A5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能够开发Shell和Python脚本</w:t>
                      </w:r>
                      <w:r w:rsidR="006061FC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。</w:t>
                      </w:r>
                    </w:p>
                    <w:p w:rsidR="00DB7C97" w:rsidRPr="00F91EC8" w:rsidRDefault="006061FC" w:rsidP="00F91EC8">
                      <w:pPr>
                        <w:pStyle w:val="a4"/>
                        <w:widowControl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ind w:firstLineChars="0"/>
                        <w:jc w:val="left"/>
                        <w:rPr>
                          <w:rFonts w:ascii="宋体" w:eastAsia="宋体" w:hAnsi="宋体" w:cs="宋体"/>
                          <w:color w:val="404040" w:themeColor="text1" w:themeTint="BF"/>
                          <w:kern w:val="0"/>
                          <w:szCs w:val="21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了解</w:t>
                      </w:r>
                      <w:r w:rsidRPr="00512681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Docker容器</w:t>
                      </w:r>
                      <w:r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技术</w:t>
                      </w:r>
                      <w:r w:rsidR="004836A1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，</w:t>
                      </w:r>
                      <w:r w:rsidR="00DB7C97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熟悉Git、CI</w:t>
                      </w:r>
                      <w:r w:rsidR="00DB7C97">
                        <w:rPr>
                          <w:rFonts w:ascii="宋体" w:eastAsia="宋体" w:hAnsi="宋体" w:cs="宋体"/>
                          <w:color w:val="404040" w:themeColor="text1" w:themeTint="BF"/>
                          <w:kern w:val="0"/>
                          <w:szCs w:val="21"/>
                        </w:rPr>
                        <w:t>/</w:t>
                      </w:r>
                      <w:r w:rsidR="00DB7C97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0"/>
                          <w:szCs w:val="21"/>
                        </w:rPr>
                        <w:t>CD等DevOps流程和工具。</w:t>
                      </w:r>
                    </w:p>
                    <w:p w:rsidR="00C63BAE" w:rsidRPr="004133BD" w:rsidRDefault="00696CC5" w:rsidP="00F91EC8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熟练使用</w:t>
                      </w:r>
                      <w:r w:rsidR="000F1487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HTML、CSS、JS、Vue</w:t>
                      </w:r>
                      <w:r w:rsidR="000F1487">
                        <w:rPr>
                          <w:color w:val="404040" w:themeColor="text1" w:themeTint="BF"/>
                          <w:sz w:val="21"/>
                          <w:szCs w:val="21"/>
                        </w:rPr>
                        <w:t>2</w:t>
                      </w:r>
                      <w:r w:rsidR="0099711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</w:t>
                      </w:r>
                      <w:proofErr w:type="spellStart"/>
                      <w:r w:rsidR="0099711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Uniapp</w:t>
                      </w:r>
                      <w:proofErr w:type="spellEnd"/>
                      <w:r w:rsidR="000F1487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等前端开发相关技术。</w:t>
                      </w:r>
                    </w:p>
                  </w:txbxContent>
                </v:textbox>
              </v:rect>
            </w:pict>
          </mc:Fallback>
        </mc:AlternateContent>
      </w:r>
      <w:r w:rsidR="005E0FC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643438</wp:posOffset>
                </wp:positionV>
                <wp:extent cx="179070" cy="179070"/>
                <wp:effectExtent l="0" t="0" r="0" b="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2CBF723" id="椭圆 32" o:spid="_x0000_s1026" style="position:absolute;margin-left:-61.2pt;margin-top:50.65pt;width:14.1pt;height:1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" fillcolor="#425268" stroked="f" strokeweight="1pt">
                <v:stroke joinstyle="miter"/>
              </v:oval>
            </w:pict>
          </mc:Fallback>
        </mc:AlternateContent>
      </w:r>
      <w:r w:rsidR="009A40BA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4582795</wp:posOffset>
                </wp:positionV>
                <wp:extent cx="833120" cy="260350"/>
                <wp:effectExtent l="0" t="0" r="5080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41149" id="梯形 56" o:spid="_x0000_s1026" style="position:absolute;margin-left:-7.95pt;margin-top:360.85pt;width:65.6pt;height:20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3120,260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" path="m,260350l155221,,677899,,833120,260350,,260350xe" fillcolor="#f2f2f2" stroked="f" strokeweight="1pt">
                <v:stroke joinstyle="miter"/>
                <v:path arrowok="t" o:connecttype="custom" o:connectlocs="0,260350;155221,0;677899,0;833120,260350;0,260350" o:connectangles="0,0,0,0,0"/>
              </v:shape>
            </w:pict>
          </mc:Fallback>
        </mc:AlternateContent>
      </w:r>
      <w:r w:rsidR="009A40BA">
        <w:rPr>
          <w:noProof/>
        </w:rPr>
        <mc:AlternateContent>
          <mc:Choice Requires="wps">
            <w:drawing>
              <wp:anchor distT="0" distB="0" distL="114300" distR="114300" simplePos="0" relativeHeight="251620351" behindDoc="0" locked="0" layoutInCell="1" allowOverlap="1" wp14:anchorId="1279572B" wp14:editId="5411BC0D">
                <wp:simplePos x="0" y="0"/>
                <wp:positionH relativeFrom="column">
                  <wp:posOffset>-28575</wp:posOffset>
                </wp:positionH>
                <wp:positionV relativeFrom="paragraph">
                  <wp:posOffset>4584065</wp:posOffset>
                </wp:positionV>
                <wp:extent cx="833120" cy="260350"/>
                <wp:effectExtent l="0" t="0" r="5080" b="6350"/>
                <wp:wrapNone/>
                <wp:docPr id="2101040603" name="梯形 2101040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2D494A6" id="梯形 2101040603" o:spid="_x0000_s1026" style="position:absolute;margin-left:-2.25pt;margin-top:360.95pt;width:65.6pt;height:20.5pt;z-index:251620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3120,260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" path="m,260350l155221,,677899,,833120,260350,,260350xe" fillcolor="#425268" stroked="f" strokeweight="1pt">
                <v:stroke joinstyle="miter"/>
                <v:path arrowok="t" o:connecttype="custom" o:connectlocs="0,260350;155221,0;677899,0;833120,260350;0,260350" o:connectangles="0,0,0,0,0"/>
              </v:shape>
            </w:pict>
          </mc:Fallback>
        </mc:AlternateContent>
      </w:r>
      <w:r w:rsidR="0026398A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3311525</wp:posOffset>
                </wp:positionV>
                <wp:extent cx="833120" cy="260350"/>
                <wp:effectExtent l="0" t="0" r="5080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06D8A0B" id="梯形 50" o:spid="_x0000_s1026" style="position:absolute;margin-left:-13.95pt;margin-top:260.75pt;width:65.6pt;height:20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3120,260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" path="m,260350l155221,,677899,,833120,260350,,260350xe" fillcolor="#425268" stroked="f" strokeweight="1pt">
                <v:stroke joinstyle="miter"/>
                <v:path arrowok="t" o:connecttype="custom" o:connectlocs="0,260350;155221,0;677899,0;833120,260350;0,260350" o:connectangles="0,0,0,0,0"/>
              </v:shape>
            </w:pict>
          </mc:Fallback>
        </mc:AlternateContent>
      </w:r>
      <w:r w:rsidR="0026398A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-631825</wp:posOffset>
                </wp:positionH>
                <wp:positionV relativeFrom="paragraph">
                  <wp:posOffset>3642665</wp:posOffset>
                </wp:positionV>
                <wp:extent cx="6786880" cy="1344295"/>
                <wp:effectExtent l="0" t="0" r="0" b="0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1344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C5336" w:rsidRPr="00426385" w:rsidRDefault="00000000" w:rsidP="005916AF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20</w:t>
                            </w:r>
                            <w:r w:rsidR="00B10DDA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21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.0</w:t>
                            </w:r>
                            <w:r w:rsidR="00B10DDA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7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-20</w:t>
                            </w:r>
                            <w:r w:rsidR="00B10DDA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21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.0</w:t>
                            </w:r>
                            <w:r w:rsidR="00B10DDA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8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r w:rsidR="00B10DDA"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江苏新碟数字技术有限公司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 w:rsidR="004D4654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10DDA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4D4654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F2321D"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前端</w:t>
                            </w:r>
                            <w:r w:rsidR="00B10DDA"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开发实习生</w:t>
                            </w:r>
                          </w:p>
                          <w:p w:rsidR="00876A10" w:rsidRPr="005916AF" w:rsidRDefault="00000000" w:rsidP="005916AF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 w:rsidRPr="005916A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工作描述：</w:t>
                            </w:r>
                            <w:r w:rsidR="002B3A5D" w:rsidRPr="005916A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负责</w:t>
                            </w:r>
                            <w:r w:rsidR="001425C9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政府信息平台前端页面开发</w:t>
                            </w:r>
                            <w:r w:rsidR="002B3A5D" w:rsidRPr="005916A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:rsidR="00BC5336" w:rsidRPr="00426385" w:rsidRDefault="00000000" w:rsidP="005916AF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20</w:t>
                            </w:r>
                            <w:r w:rsidR="00E6475C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21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.11-</w:t>
                            </w:r>
                            <w:r w:rsidR="00E6475C"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至今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r w:rsidR="00677A6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中华通讯（中国电科安全、南京论之语）</w:t>
                            </w:r>
                            <w:r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4D4654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C7837" w:rsidRPr="00426385"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ab/>
                            </w:r>
                            <w:r w:rsidR="00D15A7D" w:rsidRPr="00426385"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Java后端开发工程师</w:t>
                            </w:r>
                          </w:p>
                          <w:p w:rsidR="00BC5336" w:rsidRPr="005916AF" w:rsidRDefault="0008094F" w:rsidP="005916AF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 w:rsidRPr="005916A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工作描述：负责数据建模</w:t>
                            </w:r>
                            <w:r w:rsidR="00577194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系统</w:t>
                            </w:r>
                            <w:r w:rsidR="00E54A19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</w:t>
                            </w:r>
                            <w:r w:rsidR="00394A9D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数据湖系统</w:t>
                            </w:r>
                            <w:r w:rsidR="003B1B45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、标签管理系统</w:t>
                            </w:r>
                            <w:r w:rsidR="00F23989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业务设计、</w:t>
                            </w:r>
                            <w:r w:rsidRPr="005916A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开发、迭代与维护。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left:0;text-align:left;margin-left:-49.75pt;margin-top:286.8pt;width:534.4pt;height:105.85pt;z-index:25162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" filled="f" stroked="f">
                <v:textbox style="mso-fit-shape-to-text:t">
                  <w:txbxContent>
                    <w:p w:rsidR="00BC5336" w:rsidRPr="00426385" w:rsidRDefault="00000000" w:rsidP="005916AF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</w:pP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20</w:t>
                      </w:r>
                      <w:r w:rsidR="00B10DDA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21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.0</w:t>
                      </w:r>
                      <w:r w:rsidR="00B10DDA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7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-20</w:t>
                      </w:r>
                      <w:r w:rsidR="00B10DDA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21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.0</w:t>
                      </w:r>
                      <w:r w:rsidR="00B10DDA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8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</w:t>
                      </w:r>
                      <w:r w:rsidR="00B10DDA"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江苏新碟数字技术有限公司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          </w:t>
                      </w:r>
                      <w:r w:rsidR="004D4654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</w:t>
                      </w:r>
                      <w:r w:rsidR="00B10DDA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</w:t>
                      </w:r>
                      <w:r w:rsidR="004D4654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 </w:t>
                      </w:r>
                      <w:r w:rsidR="00F2321D"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前端</w:t>
                      </w:r>
                      <w:r w:rsidR="00B10DDA"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开发实习生</w:t>
                      </w:r>
                    </w:p>
                    <w:p w:rsidR="00876A10" w:rsidRPr="005916AF" w:rsidRDefault="00000000" w:rsidP="005916AF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 w:rsidRPr="005916A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工作描述：</w:t>
                      </w:r>
                      <w:r w:rsidR="002B3A5D" w:rsidRPr="005916A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负责</w:t>
                      </w:r>
                      <w:r w:rsidR="001425C9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政府信息平台前端页面开发</w:t>
                      </w:r>
                      <w:r w:rsidR="002B3A5D" w:rsidRPr="005916A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。</w:t>
                      </w:r>
                    </w:p>
                    <w:p w:rsidR="00BC5336" w:rsidRPr="00426385" w:rsidRDefault="00000000" w:rsidP="005916AF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</w:pP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20</w:t>
                      </w:r>
                      <w:r w:rsidR="00E6475C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21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.11-</w:t>
                      </w:r>
                      <w:r w:rsidR="00E6475C"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至今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</w:t>
                      </w:r>
                      <w:r w:rsidR="00677A6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中华通讯（中国电科安全、南京论之语）</w:t>
                      </w:r>
                      <w:r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   </w:t>
                      </w:r>
                      <w:r w:rsidR="004D4654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 xml:space="preserve"> </w:t>
                      </w:r>
                      <w:r w:rsidR="00EC7837" w:rsidRPr="00426385"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ab/>
                      </w:r>
                      <w:r w:rsidR="00D15A7D" w:rsidRPr="00426385"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Java后端开发工程师</w:t>
                      </w:r>
                    </w:p>
                    <w:p w:rsidR="00BC5336" w:rsidRPr="005916AF" w:rsidRDefault="0008094F" w:rsidP="005916AF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 w:rsidRPr="005916A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工作描述：负责数据建模</w:t>
                      </w:r>
                      <w:r w:rsidR="00577194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系统</w:t>
                      </w:r>
                      <w:r w:rsidR="00E54A19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</w:t>
                      </w:r>
                      <w:r w:rsidR="00394A9D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数据湖系统</w:t>
                      </w:r>
                      <w:r w:rsidR="003B1B45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、标签管理系统</w:t>
                      </w:r>
                      <w:r w:rsidR="00F23989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业务设计、</w:t>
                      </w:r>
                      <w:r w:rsidRPr="005916A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开发、迭代与维护。</w:t>
                      </w:r>
                    </w:p>
                  </w:txbxContent>
                </v:textbox>
              </v:rect>
            </w:pict>
          </mc:Fallback>
        </mc:AlternateContent>
      </w:r>
      <w:r w:rsidR="0026398A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-749300</wp:posOffset>
                </wp:positionH>
                <wp:positionV relativeFrom="paragraph">
                  <wp:posOffset>4842840</wp:posOffset>
                </wp:positionV>
                <wp:extent cx="6484620" cy="0"/>
                <wp:effectExtent l="0" t="0" r="17780" b="1270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6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D5573" id="直接连接符 60" o:spid="_x0000_s1026" style="position:absolute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pt,381.35pt" to="451.6pt,38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" strokecolor="#bfbfbf">
                <v:stroke joinstyle="miter"/>
              </v:line>
            </w:pict>
          </mc:Fallback>
        </mc:AlternateContent>
      </w:r>
      <w:r w:rsidR="0026398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4570044</wp:posOffset>
                </wp:positionV>
                <wp:extent cx="1531620" cy="359410"/>
                <wp:effectExtent l="0" t="0" r="5080" b="0"/>
                <wp:wrapNone/>
                <wp:docPr id="104334983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1620" cy="359410"/>
                          <a:chOff x="0" y="0"/>
                          <a:chExt cx="1531620" cy="359410"/>
                        </a:xfrm>
                      </wpg:grpSpPr>
                      <wps:wsp>
                        <wps:cNvPr id="55" name="梯形 55"/>
                        <wps:cNvSpPr/>
                        <wps:spPr>
                          <a:xfrm>
                            <a:off x="698500" y="20320"/>
                            <a:ext cx="833120" cy="260350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7" name="矩形 57"/>
                        <wps:cNvSpPr/>
                        <wps:spPr>
                          <a:xfrm>
                            <a:off x="0" y="20320"/>
                            <a:ext cx="961390" cy="260350"/>
                          </a:xfrm>
                          <a:prstGeom prst="rect">
                            <a:avLst/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8" name="梯形 58"/>
                        <wps:cNvSpPr/>
                        <wps:spPr>
                          <a:xfrm>
                            <a:off x="571500" y="20320"/>
                            <a:ext cx="833120" cy="260350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9" name="直角三角形 59"/>
                        <wps:cNvSpPr/>
                        <wps:spPr>
                          <a:xfrm flipH="1" flipV="1">
                            <a:off x="2540" y="281940"/>
                            <a:ext cx="130810" cy="77470"/>
                          </a:xfrm>
                          <a:prstGeom prst="rtTriangle">
                            <a:avLst/>
                          </a:prstGeom>
                          <a:solidFill>
                            <a:srgbClr val="44546A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" name="矩形 15"/>
                        <wps:cNvSpPr/>
                        <wps:spPr>
                          <a:xfrm>
                            <a:off x="320040" y="0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BC5336" w:rsidRDefault="00133F89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jc w:val="distribut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FFFFFF"/>
                                  <w:kern w:val="24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" name="KSO_Shape"/>
                        <wps:cNvSpPr/>
                        <wps:spPr bwMode="auto">
                          <a:xfrm flipV="1">
                            <a:off x="137160" y="68580"/>
                            <a:ext cx="165100" cy="16827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8" style="position:absolute;left:0;text-align:left;margin-left:-68.3pt;margin-top:359.85pt;width:120.6pt;height:28.3pt;z-index:251663360" coordsize="15316,35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">
                <v:shape id="梯形 55" o:spid="_x0000_s1029" style="position:absolute;left:6985;top:203;width:8331;height:2603;visibility:visible;mso-wrap-style:square;v-text-anchor:middle" coordsize="833120,260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" path="m,260350l155221,,677899,,833120,260350,,260350xe" fillcolor="#425268" stroked="f" strokeweight="1pt">
                  <v:stroke joinstyle="miter"/>
                  <v:path arrowok="t" o:connecttype="custom" o:connectlocs="0,260350;155221,0;677899,0;833120,260350;0,260350" o:connectangles="0,0,0,0,0"/>
                </v:shape>
                <v:rect id="矩形 57" o:spid="_x0000_s1030" style="position:absolute;top:203;width:9613;height:2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" fillcolor="#425268" stroked="f" strokeweight="1pt"/>
                <v:shape id="梯形 58" o:spid="_x0000_s1031" style="position:absolute;left:5715;top:203;width:8331;height:2603;visibility:visible;mso-wrap-style:square;v-text-anchor:middle" coordsize="833120,260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" path="m,260350l155221,,677899,,833120,260350,,260350xe" fillcolor="#425268" stroked="f" strokeweight="1pt">
                  <v:stroke joinstyle="miter"/>
                  <v:path arrowok="t" o:connecttype="custom" o:connectlocs="0,260350;155221,0;677899,0;833120,260350;0,260350" o:connectangles="0,0,0,0,0"/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59" o:spid="_x0000_s1032" type="#_x0000_t6" style="position:absolute;left:25;top:2819;width:1308;height:775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" fillcolor="#222a35" stroked="f" strokeweight="1pt"/>
                <v:rect id="矩形 15" o:spid="_x0000_s1033" style="position:absolute;left:3200;width:9430;height:28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" filled="f" stroked="f" strokeweight="1pt">
                  <v:textbox>
                    <w:txbxContent>
                      <w:p w:rsidR="00BC5336" w:rsidRDefault="00133F89">
                        <w:pPr>
                          <w:pStyle w:val="a3"/>
                          <w:spacing w:before="0" w:beforeAutospacing="0" w:after="0" w:afterAutospacing="0" w:line="312" w:lineRule="exact"/>
                          <w:jc w:val="distribute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FFFFFF"/>
                            <w:kern w:val="24"/>
                          </w:rPr>
                          <w:t>项目经验</w:t>
                        </w:r>
                      </w:p>
                    </w:txbxContent>
                  </v:textbox>
                </v:rect>
                <v:shape id="KSO_Shape" o:spid="_x0000_s1034" style="position:absolute;left:1371;top:685;width:1651;height:1683;flip:y;visibility:visible;mso-wrap-style:square;v-text-anchor:middle" coordsize="3543300,36179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&#13;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indow" stroked="f">
                  <v:path arrowok="t" o:connecttype="custom" o:connectlocs="71026,52675;61202,58287;53835,66764;49676,77364;49380,89242;53048,100115;59998,108934;69507,115006;80820,117606;92532,116129;102632,110988;110367,102877;115054,92507;115927,80703;112792,69593;106279,60443;97092,53931;85982,50815;91219,325;93749,4150;109105,22579;123307,11194;138427,20748;138841,25813;139610,48821;158117,48895;165041,65435;162629,69894;149581,87866;164449,99961;160396,117224;155928,119631;135364,125494;139507,144588;126236,156461;121162,156048;102211,148236;93423,165750;75508,168275;71543,165366;61735,147866;43612,156328;38686,156328;25653,144189;29751,125494;9172,119631;4719,117224;651,99961;15608,89092;2678,69983;30,65641;6273,49249;24247,50948;34603,37258;26022,21752;40195,11268;44500,12862;67667,18799;72579,122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6398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E03723" wp14:editId="48B00637">
                <wp:simplePos x="0" y="0"/>
                <wp:positionH relativeFrom="column">
                  <wp:posOffset>-727075</wp:posOffset>
                </wp:positionH>
                <wp:positionV relativeFrom="paragraph">
                  <wp:posOffset>5086680</wp:posOffset>
                </wp:positionV>
                <wp:extent cx="6786880" cy="1344295"/>
                <wp:effectExtent l="0" t="0" r="0" b="0"/>
                <wp:wrapNone/>
                <wp:docPr id="11227145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1344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22E25" w:rsidRPr="00426385" w:rsidRDefault="00912A1E" w:rsidP="00E06F4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jc w:val="center"/>
                              <w:textAlignment w:val="baseline"/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数据湖综合管理平台</w:t>
                            </w:r>
                          </w:p>
                          <w:p w:rsidR="00422E25" w:rsidRDefault="003A61FE" w:rsidP="00422E2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项目介绍</w:t>
                            </w:r>
                            <w:r w:rsidR="00422E25" w:rsidRPr="005916A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：</w:t>
                            </w:r>
                            <w:r w:rsidR="00073238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整合档案、</w:t>
                            </w:r>
                            <w:r w:rsidR="00560C41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数仓等多个子系统，</w:t>
                            </w:r>
                            <w:r w:rsidR="00975C67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提供</w:t>
                            </w:r>
                            <w:r w:rsidR="00C062B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统一</w:t>
                            </w:r>
                            <w:r w:rsidR="00F676B2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的数据查询和数据导入入口。</w:t>
                            </w:r>
                            <w:r w:rsidR="00F6110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支持将文件、数据库、Hive等多种数据源</w:t>
                            </w:r>
                            <w:r w:rsidR="00662845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数据抽取并</w:t>
                            </w:r>
                            <w:r w:rsidR="00F6110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分发到各个子系统</w:t>
                            </w:r>
                            <w:r w:rsidR="009B324D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。</w:t>
                            </w:r>
                            <w:r w:rsidR="00B228B4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同时提供</w:t>
                            </w:r>
                            <w:r w:rsidR="008B0F5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从</w:t>
                            </w:r>
                            <w:r w:rsidR="0097721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子系统的查询</w:t>
                            </w:r>
                            <w:r w:rsidR="00B13820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并将结果</w:t>
                            </w:r>
                            <w:r w:rsidR="0097721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汇总</w:t>
                            </w:r>
                            <w:r w:rsidR="004312F0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展示</w:t>
                            </w:r>
                            <w:r w:rsidR="00416B5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，</w:t>
                            </w:r>
                            <w:r w:rsidR="00203B9D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统一</w:t>
                            </w:r>
                            <w:r w:rsidR="00E577B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管理</w:t>
                            </w:r>
                            <w:r w:rsidR="00E303A9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各个子系统的</w:t>
                            </w:r>
                            <w:r w:rsidR="00E577B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</w:t>
                            </w:r>
                            <w:r w:rsidR="00E303A9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资源</w:t>
                            </w:r>
                            <w:r w:rsidR="00DA7660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:rsidR="00CA0C08" w:rsidRDefault="00CA0C08" w:rsidP="00422E2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技术栈：</w:t>
                            </w:r>
                            <w:r w:rsidR="00EB2381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Spring Boot</w:t>
                            </w:r>
                            <w:r w:rsidR="003070D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3070D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MyBatis</w:t>
                            </w:r>
                            <w:proofErr w:type="spellEnd"/>
                            <w:r w:rsidR="003070D6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-</w:t>
                            </w:r>
                            <w:r w:rsidR="003070D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Plus、</w:t>
                            </w:r>
                            <w:r w:rsidR="00FF76B5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PostgreSQL、</w:t>
                            </w:r>
                            <w:proofErr w:type="spellStart"/>
                            <w:r w:rsidR="003070D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OpenFeign</w:t>
                            </w:r>
                            <w:proofErr w:type="spellEnd"/>
                            <w:r w:rsidR="007F153E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7F153E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CaffeineCache</w:t>
                            </w:r>
                            <w:proofErr w:type="spellEnd"/>
                            <w:r w:rsidR="00813854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:rsidR="00B411A6" w:rsidRDefault="0091152A" w:rsidP="00422E2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个人</w:t>
                            </w:r>
                            <w:r w:rsidR="004115C8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职责</w:t>
                            </w:r>
                            <w:r w:rsidR="00CA0C08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：</w:t>
                            </w:r>
                            <w:r w:rsidR="00D13169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1</w:t>
                            </w:r>
                            <w:r w:rsidR="00D13169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.</w:t>
                            </w:r>
                            <w:r w:rsidR="00612668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负责</w:t>
                            </w:r>
                            <w:r w:rsidR="00980322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任务执行相关</w:t>
                            </w:r>
                            <w:r w:rsidR="00C95A3D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模块，</w:t>
                            </w:r>
                            <w:r w:rsidR="004278C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构建处理模型支持</w:t>
                            </w:r>
                            <w:r w:rsidR="0019785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不同数据源</w:t>
                            </w:r>
                            <w:r w:rsidR="00584730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（文件、数据库）</w:t>
                            </w:r>
                            <w:r w:rsidR="00450CD1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数据接入</w:t>
                            </w:r>
                            <w:r w:rsidR="00822A2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、处理、并发送到各个子系统</w:t>
                            </w:r>
                            <w:r w:rsidR="00A432BD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。</w:t>
                            </w:r>
                            <w:r w:rsidR="008E6E37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2</w:t>
                            </w:r>
                            <w:r w:rsidR="0030637C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.</w:t>
                            </w:r>
                            <w:r w:rsidR="0030637C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开发资源管理相关接口</w:t>
                            </w:r>
                            <w:r w:rsidR="004209E5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，</w:t>
                            </w:r>
                            <w:r w:rsidR="002E453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与各子系统进行数据同步</w:t>
                            </w:r>
                            <w:r w:rsidR="00981EE7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:rsidR="00DE57F3" w:rsidRPr="00DE57F3" w:rsidRDefault="00DE57F3" w:rsidP="00422E2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  <w:p w:rsidR="00827282" w:rsidRDefault="00827282" w:rsidP="0082728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jc w:val="center"/>
                              <w:textAlignment w:val="baseline"/>
                              <w:rPr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数据建模系统</w:t>
                            </w:r>
                          </w:p>
                          <w:p w:rsidR="00284C16" w:rsidRPr="00F5614B" w:rsidRDefault="00284C16" w:rsidP="00284C16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项目介绍</w:t>
                            </w:r>
                            <w:r w:rsidRPr="005916A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：</w:t>
                            </w:r>
                            <w:r w:rsidR="00861BD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可视化的</w:t>
                            </w:r>
                            <w:r w:rsidR="00F5614B" w:rsidRPr="00F5614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ETL</w:t>
                            </w:r>
                            <w:r w:rsidR="002E6AFD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（Extract、Transform、Load）</w:t>
                            </w:r>
                            <w:r w:rsidR="00F5614B" w:rsidRPr="00F5614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861BDF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流程设计</w:t>
                            </w:r>
                            <w:r w:rsidR="00F5614B" w:rsidRPr="00F5614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工具，用于从多种数据源中抽取数据，进行清洗、转换，最终将数据导入目标存储（如数据仓库、数据库等）。</w:t>
                            </w:r>
                          </w:p>
                          <w:p w:rsidR="00284C16" w:rsidRDefault="00284C16" w:rsidP="00284C16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技术栈：</w:t>
                            </w:r>
                            <w:r w:rsidR="0063568C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Spring</w:t>
                            </w:r>
                            <w:r w:rsidR="00F82AA4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3568C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Boot、</w:t>
                            </w:r>
                            <w:proofErr w:type="spellStart"/>
                            <w:r w:rsidR="00E15FA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My</w:t>
                            </w:r>
                            <w:r w:rsidR="00653184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B</w:t>
                            </w:r>
                            <w:r w:rsidR="00E15FA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atis</w:t>
                            </w:r>
                            <w:proofErr w:type="spellEnd"/>
                            <w:r w:rsidR="00E15FA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</w:t>
                            </w:r>
                            <w:r w:rsidR="004B71A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Kettle</w:t>
                            </w:r>
                            <w:r w:rsidR="00ED45A4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、Spark</w:t>
                            </w:r>
                          </w:p>
                          <w:p w:rsidR="00284C16" w:rsidRDefault="001408C7" w:rsidP="00284C16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个人职责</w:t>
                            </w:r>
                            <w:r w:rsidR="00284C1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：</w:t>
                            </w:r>
                            <w:r w:rsidR="006B3E01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1</w:t>
                            </w:r>
                            <w:r w:rsidR="006B3E01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.</w:t>
                            </w:r>
                            <w:r w:rsidR="006D606C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开</w:t>
                            </w:r>
                            <w:bookmarkStart w:id="2" w:name="OLE_LINK1"/>
                            <w:r w:rsidR="006D606C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发</w:t>
                            </w:r>
                            <w:bookmarkEnd w:id="2"/>
                            <w:r w:rsidR="00CB77B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各</w:t>
                            </w:r>
                            <w:r w:rsidR="00283A97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类型</w:t>
                            </w:r>
                            <w:r w:rsidR="00CB77B6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转换</w:t>
                            </w:r>
                            <w:r w:rsidR="002E6AFD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业务</w:t>
                            </w:r>
                            <w:r w:rsidR="009D1341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，</w:t>
                            </w:r>
                            <w:r w:rsidR="009F453E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例如</w:t>
                            </w:r>
                            <w:r w:rsidR="000C6357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：</w:t>
                            </w:r>
                            <w:r w:rsidR="00B534B4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数据合并、数据拆分。</w:t>
                            </w:r>
                            <w:r w:rsidR="00B96EA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</w:t>
                            </w:r>
                            <w:r w:rsidR="00B96EAB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.</w:t>
                            </w:r>
                            <w:r w:rsidR="00D47850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开发Hive</w:t>
                            </w:r>
                            <w:r w:rsidR="00D47850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47850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UDF</w:t>
                            </w:r>
                            <w:r w:rsidR="00DC1AA5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用于</w:t>
                            </w:r>
                            <w:r w:rsidR="00D54D93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数据抽取</w:t>
                            </w:r>
                            <w:r w:rsidR="0050289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；3</w:t>
                            </w:r>
                            <w:r w:rsidR="0050289A"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.</w:t>
                            </w:r>
                            <w:r w:rsidR="0050289A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设计开发</w:t>
                            </w:r>
                            <w:r w:rsidR="006C4C7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任务</w:t>
                            </w:r>
                            <w:r w:rsidR="001531A0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调度</w:t>
                            </w:r>
                            <w:r w:rsidR="006C4C7B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模块</w:t>
                            </w:r>
                            <w:r w:rsidR="003E04A3"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；</w:t>
                            </w:r>
                          </w:p>
                          <w:p w:rsidR="00284C16" w:rsidRPr="005916AF" w:rsidRDefault="00284C16" w:rsidP="00284C16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40" w:lineRule="atLeas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03723" id="_x0000_s1035" style="position:absolute;left:0;text-align:left;margin-left:-57.25pt;margin-top:400.55pt;width:534.4pt;height:105.8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" filled="f" stroked="f">
                <v:textbox style="mso-fit-shape-to-text:t">
                  <w:txbxContent>
                    <w:p w:rsidR="00422E25" w:rsidRPr="00426385" w:rsidRDefault="00912A1E" w:rsidP="00E06F4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jc w:val="center"/>
                        <w:textAlignment w:val="baseline"/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数据湖综合管理平台</w:t>
                      </w:r>
                    </w:p>
                    <w:p w:rsidR="00422E25" w:rsidRDefault="003A61FE" w:rsidP="00422E2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项目介绍</w:t>
                      </w:r>
                      <w:r w:rsidR="00422E25" w:rsidRPr="005916A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：</w:t>
                      </w:r>
                      <w:r w:rsidR="00073238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整合档案、</w:t>
                      </w:r>
                      <w:r w:rsidR="00560C41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数仓等多个子系统，</w:t>
                      </w:r>
                      <w:r w:rsidR="00975C67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提供</w:t>
                      </w:r>
                      <w:r w:rsidR="00C062B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统一</w:t>
                      </w:r>
                      <w:r w:rsidR="00F676B2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的数据查询和数据导入入口。</w:t>
                      </w:r>
                      <w:r w:rsidR="00F6110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支持将文件、数据库、Hive等多种数据源</w:t>
                      </w:r>
                      <w:r w:rsidR="00662845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数据抽取并</w:t>
                      </w:r>
                      <w:r w:rsidR="00F6110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分发到各个子系统</w:t>
                      </w:r>
                      <w:r w:rsidR="009B324D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。</w:t>
                      </w:r>
                      <w:r w:rsidR="00B228B4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同时提供</w:t>
                      </w:r>
                      <w:r w:rsidR="008B0F5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从</w:t>
                      </w:r>
                      <w:r w:rsidR="0097721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子系统的查询</w:t>
                      </w:r>
                      <w:r w:rsidR="00B13820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并将结果</w:t>
                      </w:r>
                      <w:r w:rsidR="0097721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汇总</w:t>
                      </w:r>
                      <w:r w:rsidR="004312F0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展示</w:t>
                      </w:r>
                      <w:r w:rsidR="00416B5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，</w:t>
                      </w:r>
                      <w:r w:rsidR="00203B9D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统一</w:t>
                      </w:r>
                      <w:r w:rsidR="00E577B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管理</w:t>
                      </w:r>
                      <w:r w:rsidR="00E303A9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各个子系统的</w:t>
                      </w:r>
                      <w:r w:rsidR="00E577B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数据</w:t>
                      </w:r>
                      <w:r w:rsidR="00E303A9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资源</w:t>
                      </w:r>
                      <w:r w:rsidR="00DA7660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。</w:t>
                      </w:r>
                    </w:p>
                    <w:p w:rsidR="00CA0C08" w:rsidRDefault="00CA0C08" w:rsidP="00422E2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技术栈：</w:t>
                      </w:r>
                      <w:r w:rsidR="00EB2381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Spring Boot</w:t>
                      </w:r>
                      <w:r w:rsidR="003070D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</w:t>
                      </w:r>
                      <w:proofErr w:type="spellStart"/>
                      <w:r w:rsidR="003070D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MyBatis</w:t>
                      </w:r>
                      <w:proofErr w:type="spellEnd"/>
                      <w:r w:rsidR="003070D6">
                        <w:rPr>
                          <w:color w:val="404040" w:themeColor="text1" w:themeTint="BF"/>
                          <w:sz w:val="21"/>
                          <w:szCs w:val="21"/>
                        </w:rPr>
                        <w:t>-</w:t>
                      </w:r>
                      <w:r w:rsidR="003070D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Plus、</w:t>
                      </w:r>
                      <w:r w:rsidR="00FF76B5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PostgreSQL、</w:t>
                      </w:r>
                      <w:proofErr w:type="spellStart"/>
                      <w:r w:rsidR="003070D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OpenFeign</w:t>
                      </w:r>
                      <w:proofErr w:type="spellEnd"/>
                      <w:r w:rsidR="007F153E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</w:t>
                      </w:r>
                      <w:proofErr w:type="spellStart"/>
                      <w:r w:rsidR="007F153E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CaffeineCache</w:t>
                      </w:r>
                      <w:proofErr w:type="spellEnd"/>
                      <w:r w:rsidR="00813854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。</w:t>
                      </w:r>
                    </w:p>
                    <w:p w:rsidR="00B411A6" w:rsidRDefault="0091152A" w:rsidP="00422E2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个人</w:t>
                      </w:r>
                      <w:r w:rsidR="004115C8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职责</w:t>
                      </w:r>
                      <w:r w:rsidR="00CA0C08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：</w:t>
                      </w:r>
                      <w:r w:rsidR="00D13169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1</w:t>
                      </w:r>
                      <w:r w:rsidR="00D13169">
                        <w:rPr>
                          <w:color w:val="404040" w:themeColor="text1" w:themeTint="BF"/>
                          <w:sz w:val="21"/>
                          <w:szCs w:val="21"/>
                        </w:rPr>
                        <w:t>.</w:t>
                      </w:r>
                      <w:r w:rsidR="00612668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负责</w:t>
                      </w:r>
                      <w:r w:rsidR="00980322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任务执行相关</w:t>
                      </w:r>
                      <w:r w:rsidR="00C95A3D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模块，</w:t>
                      </w:r>
                      <w:r w:rsidR="004278C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构建处理模型支持</w:t>
                      </w:r>
                      <w:r w:rsidR="0019785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不同数据源</w:t>
                      </w:r>
                      <w:r w:rsidR="00584730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（文件、数据库）</w:t>
                      </w:r>
                      <w:r w:rsidR="00450CD1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数据接入</w:t>
                      </w:r>
                      <w:r w:rsidR="00822A2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、处理、并发送到各个子系统</w:t>
                      </w:r>
                      <w:r w:rsidR="00A432BD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。</w:t>
                      </w:r>
                      <w:r w:rsidR="008E6E37">
                        <w:rPr>
                          <w:color w:val="404040" w:themeColor="text1" w:themeTint="BF"/>
                          <w:sz w:val="21"/>
                          <w:szCs w:val="21"/>
                        </w:rPr>
                        <w:t>2</w:t>
                      </w:r>
                      <w:r w:rsidR="0030637C">
                        <w:rPr>
                          <w:color w:val="404040" w:themeColor="text1" w:themeTint="BF"/>
                          <w:sz w:val="21"/>
                          <w:szCs w:val="21"/>
                        </w:rPr>
                        <w:t>.</w:t>
                      </w:r>
                      <w:r w:rsidR="0030637C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开发资源管理相关接口</w:t>
                      </w:r>
                      <w:r w:rsidR="004209E5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，</w:t>
                      </w:r>
                      <w:r w:rsidR="002E453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与各子系统进行数据同步</w:t>
                      </w:r>
                      <w:r w:rsidR="00981EE7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。</w:t>
                      </w:r>
                    </w:p>
                    <w:p w:rsidR="00DE57F3" w:rsidRPr="00DE57F3" w:rsidRDefault="00DE57F3" w:rsidP="00422E2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  <w:p w:rsidR="00827282" w:rsidRDefault="00827282" w:rsidP="0082728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jc w:val="center"/>
                        <w:textAlignment w:val="baseline"/>
                        <w:rPr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1"/>
                          <w:szCs w:val="21"/>
                        </w:rPr>
                        <w:t>数据建模系统</w:t>
                      </w:r>
                    </w:p>
                    <w:p w:rsidR="00284C16" w:rsidRPr="00F5614B" w:rsidRDefault="00284C16" w:rsidP="00284C16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项目介绍</w:t>
                      </w:r>
                      <w:r w:rsidRPr="005916A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：</w:t>
                      </w:r>
                      <w:r w:rsidR="00861BD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可视化的</w:t>
                      </w:r>
                      <w:r w:rsidR="00F5614B" w:rsidRPr="00F5614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ETL</w:t>
                      </w:r>
                      <w:r w:rsidR="002E6AFD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（Extract、Transform、Load）</w:t>
                      </w:r>
                      <w:r w:rsidR="00F5614B" w:rsidRPr="00F5614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</w:t>
                      </w:r>
                      <w:r w:rsidR="00861BDF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流程设计</w:t>
                      </w:r>
                      <w:r w:rsidR="00F5614B" w:rsidRPr="00F5614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工具，用于从多种数据源中抽取数据，进行清洗、转换，最终将数据导入目标存储（如数据仓库、数据库等）。</w:t>
                      </w:r>
                    </w:p>
                    <w:p w:rsidR="00284C16" w:rsidRDefault="00284C16" w:rsidP="00284C16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技术栈：</w:t>
                      </w:r>
                      <w:r w:rsidR="0063568C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Spring</w:t>
                      </w:r>
                      <w:r w:rsidR="00F82AA4">
                        <w:rPr>
                          <w:color w:val="404040" w:themeColor="text1" w:themeTint="BF"/>
                          <w:sz w:val="21"/>
                          <w:szCs w:val="21"/>
                        </w:rPr>
                        <w:t xml:space="preserve"> </w:t>
                      </w:r>
                      <w:r w:rsidR="0063568C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Boot、</w:t>
                      </w:r>
                      <w:proofErr w:type="spellStart"/>
                      <w:r w:rsidR="00E15FA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My</w:t>
                      </w:r>
                      <w:r w:rsidR="00653184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B</w:t>
                      </w:r>
                      <w:r w:rsidR="00E15FA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atis</w:t>
                      </w:r>
                      <w:proofErr w:type="spellEnd"/>
                      <w:r w:rsidR="00E15FA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</w:t>
                      </w:r>
                      <w:r w:rsidR="004B71A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Kettle</w:t>
                      </w:r>
                      <w:r w:rsidR="00ED45A4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、Spark</w:t>
                      </w:r>
                    </w:p>
                    <w:p w:rsidR="00284C16" w:rsidRDefault="001408C7" w:rsidP="00284C16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个人职责</w:t>
                      </w:r>
                      <w:r w:rsidR="00284C1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：</w:t>
                      </w:r>
                      <w:r w:rsidR="006B3E01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1</w:t>
                      </w:r>
                      <w:r w:rsidR="006B3E01">
                        <w:rPr>
                          <w:color w:val="404040" w:themeColor="text1" w:themeTint="BF"/>
                          <w:sz w:val="21"/>
                          <w:szCs w:val="21"/>
                        </w:rPr>
                        <w:t>.</w:t>
                      </w:r>
                      <w:r w:rsidR="006D606C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开</w:t>
                      </w:r>
                      <w:bookmarkStart w:id="3" w:name="OLE_LINK1"/>
                      <w:r w:rsidR="006D606C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发</w:t>
                      </w:r>
                      <w:bookmarkEnd w:id="3"/>
                      <w:r w:rsidR="00CB77B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各</w:t>
                      </w:r>
                      <w:r w:rsidR="00283A97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类型</w:t>
                      </w:r>
                      <w:r w:rsidR="00CB77B6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转换</w:t>
                      </w:r>
                      <w:r w:rsidR="002E6AFD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业务</w:t>
                      </w:r>
                      <w:r w:rsidR="009D1341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，</w:t>
                      </w:r>
                      <w:r w:rsidR="009F453E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例如</w:t>
                      </w:r>
                      <w:r w:rsidR="000C6357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：</w:t>
                      </w:r>
                      <w:r w:rsidR="00B534B4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数据合并、数据拆分。</w:t>
                      </w:r>
                      <w:r w:rsidR="00B96EA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2</w:t>
                      </w:r>
                      <w:r w:rsidR="00B96EAB">
                        <w:rPr>
                          <w:color w:val="404040" w:themeColor="text1" w:themeTint="BF"/>
                          <w:sz w:val="21"/>
                          <w:szCs w:val="21"/>
                        </w:rPr>
                        <w:t>.</w:t>
                      </w:r>
                      <w:r w:rsidR="00D47850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开发Hive</w:t>
                      </w:r>
                      <w:r w:rsidR="00D47850">
                        <w:rPr>
                          <w:color w:val="404040" w:themeColor="text1" w:themeTint="BF"/>
                          <w:sz w:val="21"/>
                          <w:szCs w:val="21"/>
                        </w:rPr>
                        <w:t xml:space="preserve"> </w:t>
                      </w:r>
                      <w:r w:rsidR="00D47850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UDF</w:t>
                      </w:r>
                      <w:r w:rsidR="00DC1AA5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用于</w:t>
                      </w:r>
                      <w:r w:rsidR="00D54D93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数据抽取</w:t>
                      </w:r>
                      <w:r w:rsidR="0050289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；3</w:t>
                      </w:r>
                      <w:r w:rsidR="0050289A">
                        <w:rPr>
                          <w:color w:val="404040" w:themeColor="text1" w:themeTint="BF"/>
                          <w:sz w:val="21"/>
                          <w:szCs w:val="21"/>
                        </w:rPr>
                        <w:t>.</w:t>
                      </w:r>
                      <w:r w:rsidR="0050289A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设计开发</w:t>
                      </w:r>
                      <w:r w:rsidR="006C4C7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任务</w:t>
                      </w:r>
                      <w:r w:rsidR="001531A0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调度</w:t>
                      </w:r>
                      <w:r w:rsidR="006C4C7B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模块</w:t>
                      </w:r>
                      <w:r w:rsidR="003E04A3"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；</w:t>
                      </w:r>
                    </w:p>
                    <w:p w:rsidR="00284C16" w:rsidRPr="005916AF" w:rsidRDefault="00284C16" w:rsidP="00284C16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40" w:lineRule="atLeas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A285F"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-756920</wp:posOffset>
            </wp:positionH>
            <wp:positionV relativeFrom="paragraph">
              <wp:posOffset>1295400</wp:posOffset>
            </wp:positionV>
            <wp:extent cx="132080" cy="132080"/>
            <wp:effectExtent l="0" t="0" r="0" b="0"/>
            <wp:wrapNone/>
            <wp:docPr id="880714153" name="图形 7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14153" name="图形 880714153" descr="Interne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208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907716</wp:posOffset>
                </wp:positionV>
                <wp:extent cx="3356610" cy="0"/>
                <wp:effectExtent l="0" t="0" r="8890" b="1270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B6DFF" id="直接连接符 2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2pt,71.45pt" to="203.1pt,7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" strokecolor="#d8d8d8 [2732]" strokeweight=".5pt">
                <v:stroke joinstyle="miter"/>
              </v:lin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583231</wp:posOffset>
                </wp:positionV>
                <wp:extent cx="3356610" cy="0"/>
                <wp:effectExtent l="0" t="0" r="8890" b="1270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FF1BF" id="直接连接符 2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2pt,45.9pt" to="203.1pt,4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" strokecolor="#d8d8d8 [2732]" strokeweight=".5pt">
                <v:stroke joinstyle="miter"/>
              </v:lin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1204929</wp:posOffset>
                </wp:positionV>
                <wp:extent cx="3356610" cy="0"/>
                <wp:effectExtent l="0" t="0" r="8890" b="1270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12BBA" id="直接连接符 2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2pt,94.9pt" to="203.1pt,9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" strokecolor="#d8d8d8 [2732]" strokeweight=".5pt">
                <v:stroke joinstyle="miter"/>
              </v:lin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C94F49" wp14:editId="73F35DD0">
                <wp:simplePos x="0" y="0"/>
                <wp:positionH relativeFrom="column">
                  <wp:posOffset>-778510</wp:posOffset>
                </wp:positionH>
                <wp:positionV relativeFrom="paragraph">
                  <wp:posOffset>1267460</wp:posOffset>
                </wp:positionV>
                <wp:extent cx="179070" cy="179070"/>
                <wp:effectExtent l="0" t="0" r="0" b="0"/>
                <wp:wrapNone/>
                <wp:docPr id="956660535" name="椭圆 956660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6739B33" id="椭圆 956660535" o:spid="_x0000_s1026" style="position:absolute;margin-left:-61.3pt;margin-top:99.8pt;width:14.1pt;height:14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" fillcolor="#425268" stroked="f" strokeweight="1pt">
                <v:stroke joinstyle="miter"/>
              </v:oval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-624205</wp:posOffset>
                </wp:positionH>
                <wp:positionV relativeFrom="paragraph">
                  <wp:posOffset>487680</wp:posOffset>
                </wp:positionV>
                <wp:extent cx="5532120" cy="1009015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100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533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D83E6C"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2000.03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1725B3"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85267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学历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：</w:t>
                            </w:r>
                            <w:r w:rsidR="0085267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江苏师范大学</w:t>
                            </w:r>
                            <w:r w:rsidR="00852678"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(</w:t>
                            </w:r>
                            <w:r w:rsidR="0085267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  <w:r w:rsidR="00852678"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BC5336" w:rsidRDefault="00000000" w:rsidP="00DE5902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</w:t>
                            </w:r>
                            <w:r w:rsidR="00D83E6C"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13145218799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        邮箱：</w:t>
                            </w:r>
                            <w:hyperlink r:id="rId9" w:history="1">
                              <w:r w:rsidR="00B21F7A" w:rsidRPr="00C2559D">
                                <w:rPr>
                                  <w:rStyle w:val="a5"/>
                                  <w:rFonts w:ascii="微软雅黑" w:eastAsia="微软雅黑" w:hAnsi="微软雅黑" w:cs="Times New Roman" w:hint="eastAsia"/>
                                  <w:sz w:val="20"/>
                                  <w:szCs w:val="20"/>
                                </w:rPr>
                                <w:t>double</w:t>
                              </w:r>
                              <w:r w:rsidR="00B21F7A" w:rsidRPr="00C2559D">
                                <w:rPr>
                                  <w:rStyle w:val="a5"/>
                                  <w:rFonts w:ascii="微软雅黑" w:eastAsia="微软雅黑" w:hAnsi="微软雅黑" w:cs="Times New Roman"/>
                                  <w:sz w:val="20"/>
                                  <w:szCs w:val="20"/>
                                </w:rPr>
                                <w:t>8799</w:t>
                              </w:r>
                              <w:r w:rsidR="00B21F7A" w:rsidRPr="00C2559D">
                                <w:rPr>
                                  <w:rStyle w:val="a5"/>
                                  <w:rFonts w:ascii="微软雅黑" w:eastAsia="微软雅黑" w:hAnsi="微软雅黑" w:cs="Times New Roman" w:hint="eastAsia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B21F7A" w:rsidRPr="00C2559D">
                                <w:rPr>
                                  <w:rStyle w:val="a5"/>
                                  <w:rFonts w:ascii="微软雅黑" w:eastAsia="微软雅黑" w:hAnsi="微软雅黑" w:cs="Times New Roman"/>
                                  <w:sz w:val="20"/>
                                  <w:szCs w:val="20"/>
                                </w:rPr>
                                <w:t>163</w:t>
                              </w:r>
                              <w:r w:rsidR="00B21F7A" w:rsidRPr="00C2559D">
                                <w:rPr>
                                  <w:rStyle w:val="a5"/>
                                  <w:rFonts w:ascii="微软雅黑" w:eastAsia="微软雅黑" w:hAnsi="微软雅黑" w:cs="Times New Roman" w:hint="eastAsia"/>
                                  <w:sz w:val="20"/>
                                  <w:szCs w:val="20"/>
                                </w:rPr>
                                <w:t>.com、</w:t>
                              </w:r>
                              <w:r w:rsidR="00B21F7A" w:rsidRPr="00C2559D">
                                <w:rPr>
                                  <w:rStyle w:val="a5"/>
                                  <w:rFonts w:ascii="微软雅黑" w:eastAsia="微软雅黑" w:hAnsi="微软雅黑" w:cs="Times New Roman"/>
                                  <w:sz w:val="20"/>
                                  <w:szCs w:val="20"/>
                                </w:rPr>
                                <w:t>doublefloat4@gmail.com</w:t>
                              </w:r>
                            </w:hyperlink>
                          </w:p>
                          <w:p w:rsidR="00B21F7A" w:rsidRPr="00B21F7A" w:rsidRDefault="00B21F7A" w:rsidP="00DE5902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博客：</w:t>
                            </w:r>
                            <w:r w:rsidR="001A001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docs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.doublefloat.cn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36" type="#_x0000_t202" style="position:absolute;left:0;text-align:left;margin-left:-49.15pt;margin-top:38.4pt;width:435.6pt;height:7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" filled="f" stroked="f">
                <v:textbox>
                  <w:txbxContent>
                    <w:p w:rsidR="00BC533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D83E6C"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>2000.03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    </w:t>
                      </w:r>
                      <w:r w:rsidR="001725B3"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      </w:t>
                      </w:r>
                      <w:r w:rsidR="0085267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学历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：</w:t>
                      </w:r>
                      <w:r w:rsidR="0085267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江苏师范大学</w:t>
                      </w:r>
                      <w:r w:rsidR="00852678"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>(</w:t>
                      </w:r>
                      <w:r w:rsidR="0085267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  <w:r w:rsidR="00852678"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:rsidR="00BC5336" w:rsidRDefault="00000000" w:rsidP="00DE5902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</w:t>
                      </w:r>
                      <w:r w:rsidR="00D83E6C"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>13145218799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        邮箱：</w:t>
                      </w:r>
                      <w:hyperlink r:id="rId10" w:history="1">
                        <w:r w:rsidR="00B21F7A" w:rsidRPr="00C2559D">
                          <w:rPr>
                            <w:rStyle w:val="a5"/>
                            <w:rFonts w:ascii="微软雅黑" w:eastAsia="微软雅黑" w:hAnsi="微软雅黑" w:cs="Times New Roman" w:hint="eastAsia"/>
                            <w:sz w:val="20"/>
                            <w:szCs w:val="20"/>
                          </w:rPr>
                          <w:t>double</w:t>
                        </w:r>
                        <w:r w:rsidR="00B21F7A" w:rsidRPr="00C2559D">
                          <w:rPr>
                            <w:rStyle w:val="a5"/>
                            <w:rFonts w:ascii="微软雅黑" w:eastAsia="微软雅黑" w:hAnsi="微软雅黑" w:cs="Times New Roman"/>
                            <w:sz w:val="20"/>
                            <w:szCs w:val="20"/>
                          </w:rPr>
                          <w:t>8799</w:t>
                        </w:r>
                        <w:r w:rsidR="00B21F7A" w:rsidRPr="00C2559D">
                          <w:rPr>
                            <w:rStyle w:val="a5"/>
                            <w:rFonts w:ascii="微软雅黑" w:eastAsia="微软雅黑" w:hAnsi="微软雅黑" w:cs="Times New Roman" w:hint="eastAsia"/>
                            <w:sz w:val="20"/>
                            <w:szCs w:val="20"/>
                          </w:rPr>
                          <w:t>@</w:t>
                        </w:r>
                        <w:r w:rsidR="00B21F7A" w:rsidRPr="00C2559D">
                          <w:rPr>
                            <w:rStyle w:val="a5"/>
                            <w:rFonts w:ascii="微软雅黑" w:eastAsia="微软雅黑" w:hAnsi="微软雅黑" w:cs="Times New Roman"/>
                            <w:sz w:val="20"/>
                            <w:szCs w:val="20"/>
                          </w:rPr>
                          <w:t>163</w:t>
                        </w:r>
                        <w:r w:rsidR="00B21F7A" w:rsidRPr="00C2559D">
                          <w:rPr>
                            <w:rStyle w:val="a5"/>
                            <w:rFonts w:ascii="微软雅黑" w:eastAsia="微软雅黑" w:hAnsi="微软雅黑" w:cs="Times New Roman" w:hint="eastAsia"/>
                            <w:sz w:val="20"/>
                            <w:szCs w:val="20"/>
                          </w:rPr>
                          <w:t>.com、</w:t>
                        </w:r>
                        <w:r w:rsidR="00B21F7A" w:rsidRPr="00C2559D">
                          <w:rPr>
                            <w:rStyle w:val="a5"/>
                            <w:rFonts w:ascii="微软雅黑" w:eastAsia="微软雅黑" w:hAnsi="微软雅黑" w:cs="Times New Roman"/>
                            <w:sz w:val="20"/>
                            <w:szCs w:val="20"/>
                          </w:rPr>
                          <w:t>doublefloat4@gmail.com</w:t>
                        </w:r>
                      </w:hyperlink>
                    </w:p>
                    <w:p w:rsidR="00B21F7A" w:rsidRPr="00B21F7A" w:rsidRDefault="00B21F7A" w:rsidP="00DE5902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博客：</w:t>
                      </w:r>
                      <w:r w:rsidR="001A001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docs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.doublefloat.cn</w:t>
                      </w:r>
                    </w:p>
                  </w:txbxContent>
                </v:textbox>
              </v:shap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-958850</wp:posOffset>
                </wp:positionV>
                <wp:extent cx="7555865" cy="10707370"/>
                <wp:effectExtent l="0" t="0" r="63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2F3A" w:rsidRDefault="004F2F3A" w:rsidP="004F2F3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37" style="position:absolute;left:0;text-align:left;margin-left:-89.85pt;margin-top:-75.5pt;width:594.95pt;height:843.1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" fillcolor="white [3212]" stroked="f" strokeweight="1pt">
                <v:textbox>
                  <w:txbxContent>
                    <w:p w:rsidR="004F2F3A" w:rsidRDefault="004F2F3A" w:rsidP="004F2F3A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1003935</wp:posOffset>
                </wp:positionV>
                <wp:extent cx="108585" cy="81915"/>
                <wp:effectExtent l="0" t="0" r="5715" b="0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D1353" id="KSO_Shape" o:spid="_x0000_s1026" style="position:absolute;margin-left:81.25pt;margin-top:79.05pt;width:8.55pt;height:6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&#13;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d="f" strokeweight="1pt">
                <v:stroke joinstyle="miter"/>
                <v:path arrowok="t" o:connecttype="custom" o:connectlocs="75345,40092;72886,42541;95410,64968;95748,65511;100873,65511;33240,40092;7712,65511;12837,65511;13175,64968;35699,42541;9508,16405;45704,52445;54055,55890;54293,55867;62881,52445;99077,16405;94158,16405;61728,48696;54293,51658;54087,51678;46857,48696;14427,16405;18876,0;89709,0;108585,18795;108585,63120;89709,81915;18876,81915;0,63120;0,18795;18876,0" o:connectangles="0,0,0,0,0,0,0,0,0,0,0,0,0,0,0,0,0,0,0,0,0,0,0,0,0,0,0,0,0,0,0"/>
              </v:shap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997585</wp:posOffset>
                </wp:positionV>
                <wp:extent cx="69215" cy="108585"/>
                <wp:effectExtent l="0" t="0" r="0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6D0CE" id="KSO_Shape" o:spid="_x0000_s1026" style="position:absolute;margin-left:-56.2pt;margin-top:78.55pt;width:5.45pt;height:8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&#13;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stroked="f" strokeweight="1pt">
                <v:stroke joinstyle="miter"/>
                <v:path arrowok="t" o:connecttype="custom" o:connectlocs="21278,0;25201,3933;30694,23597;29125,29103;19708,34609;37756,76298;46783,70596;52666,71579;67575,86524;68360,92030;59728,105401;51881,106975;91,6293;5584,1573;21278,0" o:connectangles="0,0,0,0,0,0,0,0,0,0,0,0,0,0,0"/>
              </v:shap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680085</wp:posOffset>
                </wp:positionV>
                <wp:extent cx="94615" cy="107950"/>
                <wp:effectExtent l="0" t="0" r="0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6434A" id="KSO_Shape" o:spid="_x0000_s1026" style="position:absolute;margin-left:81.75pt;margin-top:53.55pt;width:7.45pt;height: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3413,21764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" path="m1515515,644525r39392,l1574800,682651r-13984,14496l1573618,785117r-38407,143571l1496804,785117r12605,-87970l1495425,682651r20090,-38126xm348904,644524r40180,l409576,682651r-14264,14496l408169,785116,369195,928687,329818,785116r13059,-87969l328613,682651r20291,-38127xm534294,635000r16549,7777l568181,651352r17534,8575l603250,668702r-5320,4586l594187,677077r-2561,2992l589853,682063r-1774,2991l586109,688046r-1970,3390l582366,695025r-1970,3989l578623,703002r-3547,9173l571727,721947r-3152,10769l565423,743883r-2956,11766l520700,724340r52209,-21737l534294,635000xm203588,634999r-38930,67280l217293,723911r-63361,46838l369041,988862,552966,802503r-1987,11908l548993,826518r-3575,24014l542637,873752r-2780,22228l538069,916422r-1589,18060l535685,949963r-198,12305l535487,1379440r102688,l605005,2085974r-224444,l369041,1405240r-11719,680734l132878,2085974,97722,1341732r-97722,l,972985,198,961871,993,948574,2185,933490,3774,916819,5561,898957,7945,880302r2780,-19053l13506,841998r3377,-18854l20657,804488r3773,-17465l26615,778489r1986,-7938l30786,763009r2185,-7343l35355,749117r2383,-6351l40122,737010r2582,-4763l45087,727682r2582,-3771l49457,721728r1986,-2183l54025,717362r2781,-2381l63162,709821r7547,-5359l79250,698905r9534,-5557l98914,687394r10726,-5954l120961,675486r11719,-6152l156713,657426r24033,-11511l203588,634999xm1370478,634999r-39264,67604l1384301,724340r-42470,31309l1338826,743883r-3005,-11167l1332416,721947r-3406,-9772l1325404,703002r-1803,-3989l1321598,695025r-1803,-3590l1317792,688045r-2004,-2991l1313785,682063r-2404,-2992l1308176,675880r-3806,-3390l1300163,668901r17829,-8974l1336022,651352r17628,-8575l1370478,634999xm1699960,634999r22849,10916l1746850,657426r24041,11908l1782613,675486r11126,5954l1804667,687394r10133,5954l1824138,698905r8742,5557l1840430,709820r6358,5160l1849768,717362r2385,2183l1854139,721728r1789,2183l1858510,727682r2583,4565l1863478,737010r2384,5755l1868047,749116r2583,6550l1872816,763009r2185,7542l1876988,778489r2186,8534l1882949,804488r3775,18656l1890101,841998r2981,19251l1895665,880301r2384,18656l1899837,916819r1589,16671l1902618,948573r597,13297l1903413,972984r,368748l1805660,1341732r-34968,744242l1546178,2085974r-11523,-680734l1522932,2085974r-224514,l1265238,1379440r102720,l1367958,962267r-398,-12305l1366766,934482r-1391,-18060l1363388,895980r-2384,-22228l1358023,850532r-3576,-24015l1350473,802503r184182,186359l1749830,770749r-63579,-46838l1738902,702279r-38942,-67280xm467842,606424r13592,5749l496825,618714r19588,8722l556990,697211r-59566,24381l560388,767778r-1599,7136l557390,782050,368300,973137,467842,606424xm269281,606424r99019,366713l171450,772535r68917,-50943l181154,697211r40399,-69775l240763,618714r15249,-6541l269281,606424xm1633836,606424r13480,5749l1662580,618714r19427,8722l1722250,697210r-59075,24382l1731963,772535,1535113,973137r98723,-366713xm1436401,606424r98712,366713l1347778,782050r-3165,-14272l1407321,721592r-59148,-24382l1388529,627436r19188,-8722l1422949,612172r13452,-5748xm930127,604836r43358,l995363,646482r-15315,15666l994169,757932,951806,914399,909442,757932r13922,-95784l908050,646482r22077,-41646xm771237,593725r-42288,73214l786128,690748r-69091,51191l951706,979637,1186375,741939r-69289,-51191l1174265,666939r-42288,-73214l1156992,605233r26207,12698l1196302,624280r13103,6746l1222112,637772r12110,6548l1245936,650867r11118,6350l1267576,663368r9331,5952l1285047,675074r3773,2976l1292195,680629r2779,2778l1297952,685788r2184,2381l1302121,690748r2581,3969l1307482,699479r2581,5555l1312842,711383r2581,6548l1317806,725272r2581,7937l1322769,741542r2184,8730l1327534,759399r1985,9524l1331703,778645r3971,20040l1339248,819518r3375,20834l1345402,861185r2383,20437l1350167,900868r1390,18253l1352947,935590r595,14682l1354138,962177r,402777l1247524,1364954r-38516,811508l964214,2176462,951706,1434200r-12706,742262l694007,2176462,655690,1364954r-106415,l549275,962177r198,-11905l550267,935590r1192,-16469l553245,900868r1986,-19246l557812,861185r2978,-20833l563966,819518r3574,-20833l571511,778645r2382,-9722l575879,759399r2183,-9127l580445,741542r2382,-8333l585408,725272r2383,-7341l590372,711383r2581,-6349l595534,699479r2978,-4762l601093,690748r1985,-2579l605262,685788r2779,-2381l611019,680629r3375,-2579l618167,675074r8338,-5754l635638,663368r10324,-6151l657080,650867r11713,-6547l681301,637772r12508,-6746l706912,624280r13103,-6349l746222,605233r25015,-11508xm1059854,561975r14828,6538l1091289,575646r20957,9313l1156334,661046r-64649,26551l1166813,743473,952500,962025,1059854,561975xm844251,561974l952500,962025,736600,743473r75615,-55876l747146,661046r44374,-76087l812612,575646r16715,-7133l844251,561974xm468406,196849r4578,2386l476965,201621r3781,2783l484329,207188r3184,2982l490698,213152r2985,3380l496271,219912r2388,3578l500848,227069r1991,3778l505028,234823r1592,3976l508213,242775r1592,4374l511397,251324r2389,9345l515975,270212r1990,10139l519757,290888r4179,22268l525927,324886r2388,12326l532296,338007r3781,1193l539859,340592r3383,1193l546825,343574r2985,1988l552995,347948r2985,2386l558369,352720r2388,2982l562947,358485r1791,3181l566330,365046r1393,3181l568719,371806r796,3578l569913,379162r,3976l569714,387114r-796,4176l567922,395465r-1592,4175l564539,403815r-2389,4573l559364,412563r-2985,4374l552597,421509r-4180,4374l543640,430456r-5174,4573l532893,439403r-6369,4373l524931,452325r-1990,8152l520752,468628r-2190,8152l515776,484732r-2787,7754l509805,500240r-3384,7555l502839,515350r-3782,7356l495077,529863r-3981,6958l486717,543581r-4379,6561l477363,556504r-4976,5964l467411,568234r-5374,5567l456663,579169r-5772,4970l445119,588712r-5971,4573l432779,597261r-6170,3578l420240,604021r-6767,2982l406507,609389r-6767,2187l392774,613365r-7364,1392l378045,615353r-7165,596l363317,615353r-7364,-596l348788,613365r-7165,-1789l334656,609389r-6767,-2386l321321,604021r-6568,-3182l308583,597261r-6369,-3976l296243,588712r-5772,-4573l284898,579169r-5573,-5368l273951,568234r-4975,-5766l264000,556504r-4578,-6362l254645,543581r-4378,-6760l246286,529863r-4180,-7157l238325,515350r-3384,-7555l231558,500240r-2986,-7754l225786,484732r-2787,-7952l220611,468628r-2190,-8151l216630,452325r-1791,-8549l208669,439403r-5772,-4374l197722,430456r-4777,-4573l188766,421509r-3583,-4572l181998,412563r-2786,-4175l177023,403815r-1991,-4175l173440,395465r-796,-4175l171848,387114r-398,-3976l171450,379162r398,-3778l172644,371806r995,-3579l175032,365046r1593,-3380l178615,358485r1990,-2783l182994,352720r2786,-2386l188368,347948r3184,-2386l194737,343574r3383,-1789l201703,340592r3582,-1392l209266,338007r3782,-795l216232,321108r2587,-15308l221208,291485r2786,-14116l225388,270808r1194,-6362l228174,258283r1791,-6163l231757,246354r1990,-5567l236135,235419r2588,-5169l243699,232039r6966,1989l259024,236612r10350,2187l274947,239793r5971,1193l287287,241781r6568,994l300622,243372r7364,398l315350,244167r7762,199l331273,244167r8160,-596l347793,242974r8558,-1193l365307,240589r8758,-1591l383021,236811r9355,-2585l401531,231443r9554,-3380l420439,224087r9554,-4175l439546,214941r9554,-5566l458853,203410r9553,-6561xm1634036,196849r4560,2386l1642560,201621r3767,2783l1649895,207187r3172,2983l1656239,213152r2974,3380l1661790,219912r2379,3578l1666349,227069r1983,3777l1670512,234823r1586,3976l1673882,242775r1388,4374l1676856,251324r2379,9345l1681415,270212r1983,10139l1685578,290888r3767,22267l1691327,324885r2379,12327l1697671,338007r3767,1193l1705204,340592r3568,1193l1712142,343574r2974,1988l1718288,347948r2973,2386l1723640,352719r2379,2983l1728200,358485r1784,3181l1731570,365046r1388,3181l1733949,371806r793,3578l1735138,379162r,3976l1734940,387114r-793,4175l1733156,395464r-1586,4175l1729786,403815r-2379,4572l1724632,412562r-2974,4374l1717891,421509r-4163,4374l1708971,430456r-5155,4572l1698266,439402r-6146,4374l1690336,452325r-1982,8152l1686173,468628r-2180,8151l1681217,484732r-2775,7754l1675270,500239r-3370,7555l1668332,515349r-3767,7356l1660799,529863r-4164,6958l1652274,543581r-4361,6561l1642957,556504r-4956,5964l1633045,568234r-5352,5567l1622340,579169r-5749,4970l1610842,588712r-5947,4572l1598551,597261r-6145,3578l1586062,604020r-6740,2983l1572780,609388r-6938,2187l1558705,613365r-7335,1391l1544036,615353r-7137,596l1529366,615353r-7335,-597l1514894,613365r-7136,-1790l1500819,609388r-6740,-2385l1487537,604020r-6344,-3181l1474850,597261r-6344,-3977l1462559,588712r-5749,-4573l1451259,579169r-5551,-5368l1440356,568234r-4956,-5766l1430444,556504r-4559,-6362l1421127,543581r-4163,-6760l1412801,529863r-4163,-7158l1404871,515349r-3172,-7555l1398329,500239r-3172,-7753l1392382,484732r-2775,-7953l1387228,468628r-2181,-8151l1383263,452325r-1784,-8549l1375333,439402r-5748,-4374l1364430,430456r-4757,-4573l1355510,421509r-3569,-4573l1348769,412562r-2775,-4175l1343813,403815r-1982,-4176l1340443,395464r-991,-4175l1338659,387114r-396,-3976l1338263,379162r396,-3778l1339452,371806r991,-3579l1341831,365046r1586,-3380l1345399,358485r1983,-2783l1349761,352719r2775,-2385l1355311,347948r2974,-2386l1361457,343574r3370,-1789l1368395,340592r3568,-1392l1375928,338007r3767,-795l1382867,321108r2577,-15309l1388219,291485r2379,-14116l1391986,270808r1189,-6362l1394761,258283r1784,-6164l1398329,246354r2181,-5567l1402691,235419r2577,-5169l1410224,232039r6938,1988l1425885,236612r9911,2187l1441545,239793r5749,1193l1453638,241781r6740,994l1467317,243372r6938,397l1481788,244167r7731,199l1497449,244167r8128,-596l1513903,242974r8525,-1193l1531348,240588r8723,-1590l1549190,236811r9119,-2585l1567626,231443r9317,-3380l1586261,224087r9515,-4175l1605292,214941r9713,-5567l1624521,203410r9515,-6561xm1059458,115887r4961,2583l1068785,121251r4167,2981l1076920,127014r3572,3377l1083667,133769r3175,3577l1089819,141121r2580,3775l1094780,148870r2580,3974l1099344,157017r1984,4570l1103114,166157r1786,4570l1106091,175495r2976,9935l1111449,195961r2182,11127l1115616,218612r4365,24440l1122164,255570r2580,13511l1128911,269876r4366,1192l1137246,272459r3968,1590l1144786,276036r3572,2384l1151533,280606r3175,2583l1157685,286169r2381,2782l1162447,292329r1985,3378l1166217,299283r1390,3378l1168996,306834r595,3974l1169988,314781r,4173l1169789,323325r-793,4570l1167805,332267r-1588,4768l1164233,341605r-2580,4769l1158677,351143r-3572,4967l1151136,360879r-4365,4967l1141611,370814r-5755,4769l1129705,380550r-6747,4769l1120974,394459r-1985,8941l1116608,412341r-2778,8743l1111052,429827r-3175,8544l1104503,446915r-3373,8146l1097360,463406r-4366,7948l1088827,479103r-4564,7551l1079500,494006r-4762,7351l1069380,508113r-5358,6557l1058466,521028r-5755,5961l1046758,532751r-6350,5365l1034256,543282r-6548,4968l1020961,552422r-6945,3974l1007070,559973r-7143,3377l992386,565933r-7342,2385l977305,570106r-7739,1391l961430,572689r-8136,398l945158,572689r-7938,-1192l929283,570106r-7739,-1788l914003,565933r-7342,-2583l899716,559973r-7144,-3577l885626,552422r-6548,-4172l872331,543282r-6151,-5166l860028,532751r-6152,-5762l848122,521028r-5556,-6358l837009,508113r-4961,-6756l827087,494006r-4762,-7352l817761,479103r-4167,-7749l809426,463406r-3770,-8345l802084,446915r-3373,-8544l795337,429827r-2778,-8743l789980,412341r-2382,-8941l785415,394459r-1786,-9140l776883,380550r-6152,-4967l764976,370814r-5159,-4968l755451,360879r-3968,-4769l747911,351143r-2778,-4769l742354,341605r-1984,-4570l738783,332267r-993,-4372l736798,323325r-198,-4371l736600,314781r397,-3973l737790,306834r993,-4173l740370,299283r1786,-3576l744140,292329r2382,-3378l749101,286169r2778,-2980l755054,280606r3374,-2186l761801,276036r3572,-1987l769342,272459r4167,-1391l777478,269876r4366,-795l785217,251596r2778,-16889l790773,219010r2778,-15101l794940,196557r1588,-7153l798314,182847r1786,-6756l802084,169932r2381,-6160l806847,158010r2778,-5563l815181,154235r7541,2384l832048,159004r11113,2781l849114,162779r6548,1192l862608,164964r7143,994l877292,166554r7938,397l893167,167548r8533,l910233,167548r8929,-795l928489,166157r9327,-1193l947341,163574r9525,-1789l966788,159401r10120,-2583l986830,153440r10318,-3576l1007467,145691r10319,-4769l1028303,135557r10319,-5762l1043781,126417r5358,-3377l1054497,119463r4961,-3576xm360477,92074r10104,l380289,92272r9708,594l399507,93855r9114,1186l417734,96822r8322,1780l434575,100976r7727,2373l449830,106316r6935,3165l463501,112646r5943,3561l474992,120163r5151,3956l482322,126097r1982,2374l486285,130647r1783,2176l492030,133021r3765,395l499361,134207r3566,792l506295,136185r2972,1187l512437,138955r2972,1780l518183,142515r2575,2176l523532,147065r2377,2374l528089,152010r2377,2769l532646,157747r1981,2967l536410,164076r1981,3165l539976,170604r1387,3758l544533,181681r2377,7715l549288,197704r1981,8308l552656,214715r1387,8704l555232,232320r594,8902l556420,250321r595,8703l557213,267926r,8308l557015,292849r-793,15034l555430,321334r-1189,11077l553448,341115r-4556,-2176l544335,336961r-5151,-1583l534231,334191r-3567,-24923l528683,297399r-1783,-11275l524523,275047r-2180,-10484l519768,254672r-1585,-4945l516598,245178r-1585,-4748l513031,236079r-1981,-4352l509069,227771r-2179,-4352l504512,219660r-2774,-3758l499163,212144r-3170,-3561l493021,205418r-3368,-3165l486087,199088r-3963,-2769l478162,193352r-4161,-2572l469246,188407r-9906,6725l449236,201660r-9906,5539l429424,212144r-9708,4747l410008,220847r-9907,3561l390592,227177r-9510,2770l371770,232122r-9114,1781l353741,235287r-8916,989l336306,236870r-8321,593l319862,237661r-8123,-198l304210,237265r-7529,-791l289945,235881r-6934,-989l276671,234100r-6340,-1186l264586,231925r-10303,-2572l245566,226979r-7133,-2176l233282,223023r-2774,5341l228329,233903r-2179,5934l224169,245771r-1784,6132l220800,258629r-1585,6725l217829,272080r-2576,14440l212677,301751r-2773,15627l206536,334191r-4953,1187l196431,336961r-4953,1978l187120,341312r-1585,-9494l184742,325686r-792,-6924l183355,311048r-396,-8110l182563,294234r,-9297l182563,275245r594,-10286l183751,254870r1387,-10681l186921,233507r2180,-10879l190488,217287r1585,-5341l193459,206407r1784,-5341l197224,195923r2179,-5340l201781,185242r2377,-5143l206932,174758r2774,-4945l212677,164868r3170,-4946l219414,155175r3566,-4747l226942,145878r3963,-4352l235462,137175r4556,-4154l244971,129064r4953,-3956l255274,121548r5547,-3561l266765,114624r6340,-2967l279445,108492r6736,-2571l293115,103349r7331,-2176l307974,98998r8123,-1781l324220,95635r8718,-1385l341655,93459r9312,-593l360477,92074xm1526457,92074r10147,l1546353,92272r9749,593l1565652,93854r9351,1187l1583957,96821r8555,1781l1600868,100975r7959,2374l1616189,106316r6963,3165l1629917,112646r5969,3561l1641457,120163r5173,3956l1648818,126097r2189,2374l1652798,130647r1790,2176l1658568,133020r3780,396l1665929,134207r3582,791l1672893,136185r2984,1187l1679061,138955r2984,1780l1684831,142515r2586,2176l1690203,147065r2387,2373l1694779,152010r2387,2769l1699355,157746r1990,2967l1703334,164076r1791,3165l1706717,170604r1790,3758l1711293,181681r2387,7715l1716068,197704r1989,8307l1719450,214715r1393,8704l1722037,232320r596,8901l1723230,250320r597,8704l1724026,267925r,8308l1723827,292849r-796,15034l1722236,321334r-1194,11077l1720246,341114r-4576,-2176l1711094,336960r-4974,-1582l1700947,334191r-3582,-24924l1695575,297399r-1990,-11275l1691595,275046r-2586,-10483l1686422,254672r-1591,-4945l1683239,245177r-1592,-4747l1679658,236078r-1791,-4351l1675678,227770r-2188,-4351l1671102,219660r-2785,-3758l1665730,212144r-3183,-3561l1659562,205418r-3382,-3165l1652599,199088r-3781,-2769l1644640,193352r-4178,-2572l1635687,188407r-9948,6725l1615592,201660r-9948,5538l1595695,212144r-9749,4747l1575998,220847r-9749,3561l1556699,227177r-9550,2769l1537797,232122r-9152,1780l1519692,235287r-8755,989l1502183,236870r-8357,593l1485669,237661r-8158,-198l1469951,237265r-7362,-791l1455625,235881r-6963,-990l1442295,234100r-6367,-1187l1430158,231924r-10147,-2571l1411058,226979r-7163,-2176l1398722,223023r-2586,5341l1393748,233902r-2189,5935l1389570,245771r-1791,6132l1386188,258628r-1592,6726l1383203,272079r-2586,14440l1378229,301751r-2984,15626l1371862,334191r-5173,1187l1361715,336960r-4974,1978l1352364,341312r-1592,-9495l1349976,325685r-796,-6923l1348584,311048r-398,-8111l1347788,294234r,-9297l1347788,275244r597,-10286l1348982,254870r1392,-10682l1352165,233507r2189,-10880l1355746,217287r1592,-5341l1358731,206407r1790,-5341l1362511,195923r2189,-5341l1367087,185242r2388,-5143l1372260,174758r2786,-4945l1378030,164867r3183,-4945l1384795,155175r3581,-4748l1392355,145878r3980,-4352l1400911,137174r4576,-4154l1410461,129064r4974,-3956l1420807,121547r5571,-3560l1432347,114624r6367,-2967l1445080,108492r6765,-2571l1458809,103349r7361,-2176l1473731,98997r8157,-1780l1490046,95635r8755,-1385l1507555,93459r9351,-594l1526457,92074xm953294,r10914,198l974527,793r10517,1191l994966,3373r9723,1786l1014214,7342r9128,2381l1032074,12501r7937,2977l1047750,19050r7144,3571l1061641,26590r2976,1985l1067792,30757r2580,2183l1073150,35321r2382,2183l1077913,39687r1984,2381l1081882,44648r4365,198l1090414,45243r3771,794l1097955,47029r3770,1389l1105297,49609r3374,1786l1111647,53181r3175,2183l1117600,57745r2977,2381l1123157,62706r2579,2976l1128117,68659r2382,3175l1132682,75207r1984,3572l1136650,82351r1786,3770l1140222,90090r1786,3969l1143596,98226r2778,8533l1148755,115490r1984,9327l1152525,134143r1588,9724l1155105,153392r992,10120l1156692,173235r397,9525l1157288,192484r,9326l1157288,210939r-199,8929l1156296,236339r-993,14684l1154311,263326r-1190,9525l1148557,270073r-5160,-2183l1137841,266303r-2580,-596l1132285,265112r-3969,-27384l1126332,224631r-1985,-12303l1121966,200223r-2580,-11509l1116608,177800r-1587,-5160l1113235,167481r-1985,-4961l1109266,157757r-1984,-4762l1104900,148431r-2579,-4564l1099741,139700r-2778,-4168l1093986,131564r-3373,-3771l1087239,124023r-3770,-3373l1079500,117276r-3968,-3373l1071166,111125r-4961,-2977l1061244,105370r-5556,3969l1050528,112910r-5556,3572l1039416,119856r-5358,3175l1028502,126007r-10716,5557l1007071,136525r-10716,4365l985639,144859r-10318,3373l965002,150812r-10120,2381l944960,155178r-10121,1587l925314,157956r-9326,595l906661,159146r-8731,l889199,159146r-8136,-397l872728,158353r-7739,-794l857647,156567r-6945,-1191l843955,154384r-6152,-1389l826492,150415r-9723,-2778l809228,145454r-5754,-1984l800497,149225r-2580,6151l795536,161726r-2183,6549l791369,175220r-1587,7144l787996,189706r-1389,7540l783828,212923r-2778,16669l777875,246856r-3572,18256l771525,265707r-2976,596l765572,267096r-2580,993l757635,270271r-4763,2779l751285,262334r-993,-6548l749499,248245r-596,-8533l748110,230981r-199,-9922l747713,211137r198,-10716l748308,189507r1191,-11509l750888,166489r1786,-11708l753864,149026r1191,-5953l756642,137120r1390,-5953l759817,125214r1985,-5954l764183,113506r2183,-5755l768747,101996r2778,-5754l774303,90685r3175,-5556l780653,79573r3572,-5358l788194,69254r4167,-5159l796528,58935r4366,-4762l805855,49410r4762,-4564l815975,40481r5557,-4167l827485,32146r6151,-3770l839986,24804r6946,-3572l853678,18256r7343,-3175l868760,12501r7937,-2580l885230,7739r8731,-1985l902692,3968r9525,-1389l921742,1587,932061,595,942380,198,953294,xe" stroked="f">
                <v:path arrowok="t" o:connecttype="custom" o:connectlocs="24733,28277;9459,31427;9,41757;2352,31143;57530,30173;80115,30815;82771,40525;76172,33460;11722,26326;42662,28746;54721,28531;58299,35577;24170,38273;26909,29307;32065,32276;22262,10911;24791,16296;22192,21717;16777,26688;10721,23003;7515,16987;9629,12654;14776,10574;72339,9547;74928,15209;73927,19076;69862,25756;63174,25143;59188,18489;59265,14915;63002,10462;46119,5031;48961,11682;50680,14830;46784,21765;39787,24569;34501,18280;32229,12993;35019,7110;42958,6661;20435,5045;23350,7123;23471,14560;20815,8394;12320,10197;8146,14817;9129,7372;14873,4057;72199,5775;74788,8943;73411,11056;69038,9416;60888,9682;58670,12370;60983,5955;43312,146;48261,2231;50352,7521;48374,7055;43839,5927;34976,6228;32566,10027;34492,2783" o:connectangles="0,0,0,0,0,0,0,0,0,0,0,0,0,0,0,0,0,0,0,0,0,0,0,0,0,0,0,0,0,0,0,0,0,0,0,0,0,0,0,0,0,0,0,0,0,0,0,0,0,0,0,0,0,0,0,0,0,0,0,0,0,0,0"/>
              </v:shap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673735</wp:posOffset>
                </wp:positionV>
                <wp:extent cx="94615" cy="114935"/>
                <wp:effectExtent l="0" t="0" r="0" b="0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EACC27A" id="KSO_Shape" o:spid="_x0000_s1026" style="position:absolute;margin-left:-57.7pt;margin-top:53.05pt;width:7.45pt;height:9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244,27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&#13;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stroked="f">
                <v:path arrowok="t" o:connecttype="custom" o:connectlocs="0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" o:connectangles="0,0,0,0,0,0,0,0,0,0,0,0,0,0,0,0,0"/>
              </v:shape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959485</wp:posOffset>
                </wp:positionV>
                <wp:extent cx="179070" cy="179070"/>
                <wp:effectExtent l="0" t="0" r="0" b="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E7E26D9" id="椭圆 35" o:spid="_x0000_s1026" style="position:absolute;margin-left:78.25pt;margin-top:75.55pt;width:14.1pt;height:14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" fillcolor="#425268" stroked="f" strokeweight="1pt">
                <v:stroke joinstyle="miter"/>
              </v:oval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959485</wp:posOffset>
                </wp:positionV>
                <wp:extent cx="179070" cy="179070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2182774" id="椭圆 34" o:spid="_x0000_s1026" style="position:absolute;margin-left:-61.2pt;margin-top:75.55pt;width:14.1pt;height:14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" fillcolor="#425268" stroked="f" strokeweight="1pt">
                <v:stroke joinstyle="miter"/>
              </v:oval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641985</wp:posOffset>
                </wp:positionV>
                <wp:extent cx="179070" cy="179070"/>
                <wp:effectExtent l="0" t="0" r="0" b="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2C91010" id="椭圆 33" o:spid="_x0000_s1026" style="position:absolute;margin-left:78.25pt;margin-top:50.55pt;width:14.1pt;height:1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" fillcolor="#425268" stroked="f" strokeweight="1pt">
                <v:stroke joinstyle="miter"/>
              </v:oval>
            </w:pict>
          </mc:Fallback>
        </mc:AlternateContent>
      </w:r>
      <w:r w:rsidR="00EA285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-186356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C5336" w:rsidRDefault="00EB2D76">
                            <w:pPr>
                              <w:pStyle w:val="a3"/>
                              <w:spacing w:before="0" w:beforeAutospacing="0" w:after="0" w:afterAutospacing="0" w:line="672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</w:rPr>
                              <w:t>李广帅</w:t>
                            </w:r>
                          </w:p>
                          <w:p w:rsidR="00BC5336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求职意向：</w:t>
                            </w:r>
                            <w:r w:rsidR="00EA13FA">
                              <w:rPr>
                                <w:rFonts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J</w:t>
                            </w:r>
                            <w:r w:rsidR="00EA13FA">
                              <w:rPr>
                                <w:rFonts w:eastAsia="微软雅黑" w:hAnsi="微软雅黑" w:cs="Times New Roman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ava </w:t>
                            </w:r>
                            <w:r w:rsidR="00EA13FA">
                              <w:rPr>
                                <w:rFonts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后端开发工程师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1" o:spid="_x0000_s1038" style="position:absolute;left:0;text-align:left;margin-left:-68.2pt;margin-top:-14.65pt;width:264pt;height:5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" filled="f" stroked="f">
                <v:textbox style="mso-fit-shape-to-text:t">
                  <w:txbxContent>
                    <w:p w:rsidR="00BC5336" w:rsidRDefault="00EB2D76">
                      <w:pPr>
                        <w:pStyle w:val="a3"/>
                        <w:spacing w:before="0" w:beforeAutospacing="0" w:after="0" w:afterAutospacing="0" w:line="672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</w:rPr>
                        <w:t>李广帅</w:t>
                      </w:r>
                    </w:p>
                    <w:p w:rsidR="00BC5336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求职意向：</w:t>
                      </w:r>
                      <w:r w:rsidR="00EA13FA">
                        <w:rPr>
                          <w:rFonts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J</w:t>
                      </w:r>
                      <w:r w:rsidR="00EA13FA">
                        <w:rPr>
                          <w:rFonts w:eastAsia="微软雅黑" w:hAnsi="微软雅黑" w:cs="Times New Roman"/>
                          <w:color w:val="404040" w:themeColor="text1" w:themeTint="BF"/>
                          <w:sz w:val="21"/>
                          <w:szCs w:val="21"/>
                        </w:rPr>
                        <w:t xml:space="preserve">ava </w:t>
                      </w:r>
                      <w:r w:rsidR="00EA13FA">
                        <w:rPr>
                          <w:rFonts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后端开发工程师</w:t>
                      </w:r>
                    </w:p>
                  </w:txbxContent>
                </v:textbox>
              </v:rect>
            </w:pict>
          </mc:Fallback>
        </mc:AlternateContent>
      </w:r>
      <w:r w:rsidR="00433360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-870361</wp:posOffset>
                </wp:positionH>
                <wp:positionV relativeFrom="paragraph">
                  <wp:posOffset>1496060</wp:posOffset>
                </wp:positionV>
                <wp:extent cx="1516380" cy="344170"/>
                <wp:effectExtent l="0" t="0" r="0" b="0"/>
                <wp:wrapNone/>
                <wp:docPr id="499084114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6380" cy="344170"/>
                          <a:chOff x="0" y="0"/>
                          <a:chExt cx="1516380" cy="344170"/>
                        </a:xfrm>
                      </wpg:grpSpPr>
                      <wps:wsp>
                        <wps:cNvPr id="45" name="梯形 10"/>
                        <wps:cNvSpPr/>
                        <wps:spPr>
                          <a:xfrm>
                            <a:off x="683260" y="10160"/>
                            <a:ext cx="833120" cy="260350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6" name="梯形 11"/>
                        <wps:cNvSpPr/>
                        <wps:spPr>
                          <a:xfrm>
                            <a:off x="607060" y="10160"/>
                            <a:ext cx="833120" cy="260350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8" name="梯形 48"/>
                        <wps:cNvSpPr/>
                        <wps:spPr>
                          <a:xfrm>
                            <a:off x="541020" y="10160"/>
                            <a:ext cx="833120" cy="260350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直角三角形 49"/>
                        <wps:cNvSpPr/>
                        <wps:spPr>
                          <a:xfrm flipH="1" flipV="1">
                            <a:off x="0" y="266700"/>
                            <a:ext cx="130810" cy="77470"/>
                          </a:xfrm>
                          <a:prstGeom prst="rtTriangle">
                            <a:avLst/>
                          </a:prstGeom>
                          <a:solidFill>
                            <a:srgbClr val="44546A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7" name="矩形 8"/>
                        <wps:cNvSpPr/>
                        <wps:spPr>
                          <a:xfrm>
                            <a:off x="0" y="10160"/>
                            <a:ext cx="961546" cy="260653"/>
                          </a:xfrm>
                          <a:prstGeom prst="rect">
                            <a:avLst/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7" name="矩形 9"/>
                        <wps:cNvSpPr/>
                        <wps:spPr>
                          <a:xfrm>
                            <a:off x="322580" y="0"/>
                            <a:ext cx="943127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BC5336" w:rsidRDefault="00C80107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jc w:val="distribut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FFFFFF"/>
                                  <w:kern w:val="24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7510206" name="KSO_Shape"/>
                        <wps:cNvSpPr/>
                        <wps:spPr bwMode="auto">
                          <a:xfrm flipV="1">
                            <a:off x="152400" y="53340"/>
                            <a:ext cx="165100" cy="16827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39" style="position:absolute;left:0;text-align:left;margin-left:-68.55pt;margin-top:117.8pt;width:119.4pt;height:27.1pt;z-index:251688960" coordsize="15163,34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">
                <v:shape id="梯形 10" o:spid="_x0000_s1040" style="position:absolute;left:6832;top:101;width:8331;height:2604;visibility:visible;mso-wrap-style:square;v-text-anchor:middle" coordsize="833120,260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" path="m,260350l155221,,677899,,833120,260350,,260350xe" fillcolor="#425268" stroked="f" strokeweight="1pt">
                  <v:stroke joinstyle="miter"/>
                  <v:path arrowok="t" o:connecttype="custom" o:connectlocs="0,260350;155221,0;677899,0;833120,260350;0,260350" o:connectangles="0,0,0,0,0"/>
                </v:shape>
                <v:shape id="梯形 11" o:spid="_x0000_s1041" style="position:absolute;left:6070;top:101;width:8331;height:2604;visibility:visible;mso-wrap-style:square;v-text-anchor:middle" coordsize="833120,260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" path="m,260350l155221,,677899,,833120,260350,,260350xe" fillcolor="#f2f2f2" stroked="f" strokeweight="1pt">
                  <v:stroke joinstyle="miter"/>
                  <v:path arrowok="t" o:connecttype="custom" o:connectlocs="0,260350;155221,0;677899,0;833120,260350;0,260350" o:connectangles="0,0,0,0,0"/>
                </v:shape>
                <v:shape id="梯形 48" o:spid="_x0000_s1042" style="position:absolute;left:5410;top:101;width:8331;height:2604;visibility:visible;mso-wrap-style:square;v-text-anchor:middle" coordsize="833120,260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" path="m,260350l155221,,677899,,833120,260350,,260350xe" fillcolor="#425268" stroked="f" strokeweight="1pt">
                  <v:stroke joinstyle="miter"/>
                  <v:path arrowok="t" o:connecttype="custom" o:connectlocs="0,260350;155221,0;677899,0;833120,260350;0,260350" o:connectangles="0,0,0,0,0"/>
                </v:shape>
                <v:shape id="直角三角形 49" o:spid="_x0000_s1043" type="#_x0000_t6" style="position:absolute;top:2667;width:1308;height:774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" fillcolor="#222a35" stroked="f" strokeweight="1pt"/>
                <v:rect id="矩形 8" o:spid="_x0000_s1044" style="position:absolute;top:101;width:9615;height:260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" fillcolor="#425268" stroked="f" strokeweight="1pt"/>
                <v:rect id="矩形 9" o:spid="_x0000_s1045" style="position:absolute;left:3225;width:9432;height:28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" filled="f" stroked="f" strokeweight="1pt">
                  <v:textbox>
                    <w:txbxContent>
                      <w:p w:rsidR="00BC5336" w:rsidRDefault="00C80107">
                        <w:pPr>
                          <w:pStyle w:val="a3"/>
                          <w:spacing w:before="0" w:beforeAutospacing="0" w:after="0" w:afterAutospacing="0" w:line="312" w:lineRule="exact"/>
                          <w:jc w:val="distribute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FFFFFF"/>
                            <w:kern w:val="24"/>
                          </w:rPr>
                          <w:t>个人技能</w:t>
                        </w:r>
                      </w:p>
                    </w:txbxContent>
                  </v:textbox>
                </v:rect>
                <v:shape id="KSO_Shape" o:spid="_x0000_s1046" style="position:absolute;left:1524;top:533;width:1651;height:1683;flip:y;visibility:visible;mso-wrap-style:square;v-text-anchor:middle" coordsize="3543300,36179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&#13;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indow" stroked="f">
                  <v:path arrowok="t" o:connecttype="custom" o:connectlocs="71026,52675;61202,58287;53835,66764;49676,77364;49380,89242;53048,100115;59998,108934;69507,115006;80820,117606;92532,116129;102632,110988;110367,102877;115054,92507;115927,80703;112792,69593;106279,60443;97092,53931;85982,50815;91219,325;93749,4150;109105,22579;123307,11194;138427,20748;138841,25813;139610,48821;158117,48895;165041,65435;162629,69894;149581,87866;164449,99961;160396,117224;155928,119631;135364,125494;139507,144588;126236,156461;121162,156048;102211,148236;93423,165750;75508,168275;71543,165366;61735,147866;43612,156328;38686,156328;25653,144189;29751,125494;9172,119631;4719,117224;651,99961;15608,89092;2678,69983;30,65641;6273,49249;24247,50948;34603,37258;26022,21752;40195,11268;44500,12862;67667,18799;72579,122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21F7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3316605</wp:posOffset>
                </wp:positionV>
                <wp:extent cx="833120" cy="260350"/>
                <wp:effectExtent l="0" t="0" r="5080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BFCBCA" id="梯形 53" o:spid="_x0000_s1026" style="position:absolute;margin-left:-25.65pt;margin-top:261.15pt;width:65.6pt;height:20.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3120,260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" path="m,260350l155221,,677899,,833120,260350,,260350xe" fillcolor="#425268" stroked="f" strokeweight="1pt">
                <v:stroke joinstyle="miter"/>
                <v:path arrowok="t" o:connecttype="custom" o:connectlocs="0,260350;155221,0;677899,0;833120,260350;0,260350" o:connectangles="0,0,0,0,0"/>
              </v:shape>
            </w:pict>
          </mc:Fallback>
        </mc:AlternateContent>
      </w:r>
      <w:r w:rsidR="00B21F7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3316605</wp:posOffset>
                </wp:positionV>
                <wp:extent cx="961390" cy="260350"/>
                <wp:effectExtent l="0" t="0" r="381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16BDE2" id="矩形 52" o:spid="_x0000_s1026" style="position:absolute;margin-left:-68.2pt;margin-top:261.15pt;width:75.7pt;height:20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" fillcolor="#425268" stroked="f" strokeweight="1pt"/>
            </w:pict>
          </mc:Fallback>
        </mc:AlternateContent>
      </w:r>
      <w:r w:rsidR="00DE5902">
        <w:rPr>
          <w:rFonts w:hint="eastAsia"/>
          <w:noProof/>
        </w:rPr>
        <w:drawing>
          <wp:anchor distT="0" distB="0" distL="114300" distR="114300" simplePos="0" relativeHeight="251691008" behindDoc="0" locked="0" layoutInCell="1" allowOverlap="1" wp14:anchorId="5ED25713" wp14:editId="46634F3D">
            <wp:simplePos x="0" y="0"/>
            <wp:positionH relativeFrom="column">
              <wp:posOffset>4660812</wp:posOffset>
            </wp:positionH>
            <wp:positionV relativeFrom="paragraph">
              <wp:posOffset>-576133</wp:posOffset>
            </wp:positionV>
            <wp:extent cx="1073150" cy="1557873"/>
            <wp:effectExtent l="0" t="0" r="0" b="444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5578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D56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3567430</wp:posOffset>
                </wp:positionV>
                <wp:extent cx="6484620" cy="0"/>
                <wp:effectExtent l="0" t="0" r="17780" b="1270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6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A9332" id="直接连接符 62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pt,280.9pt" to="453.3pt,28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" strokecolor="#bfbfbf">
                <v:stroke joinstyle="miter"/>
              </v:line>
            </w:pict>
          </mc:Fallback>
        </mc:AlternateContent>
      </w:r>
      <w:r w:rsidR="00D844CC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1759809</wp:posOffset>
                </wp:positionV>
                <wp:extent cx="6484620" cy="0"/>
                <wp:effectExtent l="0" t="0" r="17780" b="1270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6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C01A9" id="直接连接符 63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pt,138.55pt" to="453.3pt,13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" strokecolor="#bfbfbf">
                <v:stroke joinstyle="miter"/>
              </v:line>
            </w:pict>
          </mc:Fallback>
        </mc:AlternateContent>
      </w:r>
      <w:r w:rsidR="004F2F3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3573646</wp:posOffset>
                </wp:positionV>
                <wp:extent cx="130810" cy="77470"/>
                <wp:effectExtent l="0" t="0" r="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810" cy="77470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B298C62" id="直角三角形 54" o:spid="_x0000_s1026" type="#_x0000_t6" style="position:absolute;margin-left:-68.2pt;margin-top:281.4pt;width:10.3pt;height:6.1pt;flip:x y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" fillcolor="#222a35" stroked="f" strokeweight="1pt"/>
            </w:pict>
          </mc:Fallback>
        </mc:AlternateContent>
      </w:r>
      <w:r w:rsidR="00AA46A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-735965</wp:posOffset>
                </wp:positionH>
                <wp:positionV relativeFrom="paragraph">
                  <wp:posOffset>3360495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F9F72" id="KSO_Shape" o:spid="_x0000_s1026" style="position:absolute;margin-left:-57.95pt;margin-top:264.6pt;width:14.1pt;height:1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&#13;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indow" stroked="f" strokeweight="1pt">
                <v:stroke joinstyle="miter"/>
                <v:path arrowok="t" o:connecttype="custom" o:connectlocs="179070,75691;179070,143880;178978,144706;178793,145440;178609,146082;178147,146725;177778,147367;177316,148010;176670,148560;175839,149111;174362,150029;172516,150671;170486,151038;168363,151130;10800,151130;8677,151038;6646,150671;4800,150029;3138,149111;2585,148560;1938,148010;1385,147367;923,146725;461,146082;277,145440;92,144706;0,143880;0,75875;10800,78720;22338,81657;36276,84961;43660,86796;51229,88448;58613,89916;65905,91293;72828,92486;79197,93312;84828,93955;87227,94138;89535,94230;91843,94138;94427,93955;99965,93312;106242,92486;113165,91293;120457,89916;127933,88265;135410,86613;142887,84869;156732,81565;168363,78536;82832,65897;77815,70888;77815,71793;82832,76784;96238,76784;101255,71793;101255,70888;96238,65897;89535,9520;61200,25619;61014,26907;118056,26907;117870,25619;89535,9520;89535,0;124638,26682;124651,26907;168363,26907;170486,26999;172516,27366;174363,28009;175839,28927;176670,29477;177316,30028;177778,30670;178147,31313;178609,31955;178793,32597;178978,33332;179070,34158;179070,72474;179070,72474;179070,72474;168363,75319;156733,78347;142887,81651;135410,83395;127934,85047;120457,86699;113165,88075;106242,89268;99966,90094;94427,90737;91843,90920;89535,91012;87228,90920;84828,90737;79197,90094;72828,89268;65905,88075;58613,86699;51229,85230;43660,83578;36276,81743;22338,78439;10800,75502;0,72657;0,72771;0,72771;0,53064;0,34158;92,33332;277,32597;461,31955;923,31313;1385,30670;1938,30028;2585,29477;3138,28927;4800,28009;6646,27366;8677,26999;10800,26907;54419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AA46AA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3310330</wp:posOffset>
                </wp:positionV>
                <wp:extent cx="833120" cy="260350"/>
                <wp:effectExtent l="0" t="0" r="5080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CA4C7EC" id="梯形 51" o:spid="_x0000_s1026" style="position:absolute;margin-left:-20.5pt;margin-top:260.65pt;width:65.6pt;height:20.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3120,260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" path="m,260350l155221,,677899,,833120,260350,,260350xe" fillcolor="#f2f2f2" stroked="f" strokeweight="1pt">
                <v:stroke joinstyle="miter"/>
                <v:path arrowok="t" o:connecttype="custom" o:connectlocs="0,260350;155221,0;677899,0;833120,260350;0,260350" o:connectangles="0,0,0,0,0"/>
              </v:shape>
            </w:pict>
          </mc:Fallback>
        </mc:AlternateContent>
      </w:r>
      <w:r w:rsidR="00AA46A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3295725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C5336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6" o:spid="_x0000_s1047" style="position:absolute;left:0;text-align:left;margin-left:-43pt;margin-top:259.5pt;width:74.25pt;height: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" filled="f" stroked="f" strokeweight="1pt">
                <v:textbox>
                  <w:txbxContent>
                    <w:p w:rsidR="00BC5336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14D22" id="直接连接符 9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1pt,137.7pt" to="-58.1pt,73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" strokecolor="#bfbfbf">
                <v:stroke joinstyle="miter"/>
              </v:line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6A18D" id="直接连接符 61" o:spid="_x0000_s1026" style="position:absolute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pt,674.05pt" to="453.3pt,67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" strokecolor="#bfbfbf">
                <v:stroke joinstyle="miter"/>
              </v:line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F0A9927" id="梯形 40" o:spid="_x0000_s1026" style="position:absolute;margin-left:-14.4pt;margin-top:654.65pt;width:65.6pt;height:20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" path="m,260653l155401,,677558,,832959,260653,,260653xe" fillcolor="#425268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F26B320" id="梯形 41" o:spid="_x0000_s1026" style="position:absolute;margin-left:-20.5pt;margin-top:654.65pt;width:65.6pt;height:20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" path="m,260653l155401,,677558,,832959,260653,,260653xe" fillcolor="#f2f2f2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A2A45A" id="矩形 42" o:spid="_x0000_s1026" style="position:absolute;margin-left:-68.2pt;margin-top:654.65pt;width:75.7pt;height:20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" fillcolor="#425268" stroked="f" strokeweight="1pt"/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22B9F20" id="梯形 43" o:spid="_x0000_s1026" style="position:absolute;margin-left:-25.65pt;margin-top:654.65pt;width:65.6pt;height:20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" path="m,260653l155401,,677558,,832959,260653,,260653xe" fillcolor="#425268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AF196B7" id="直角三角形 44" o:spid="_x0000_s1026" type="#_x0000_t6" style="position:absolute;margin-left:-68.2pt;margin-top:675.1pt;width:10.3pt;height:6.1pt;flip:x 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" fillcolor="#222a35" stroked="f" strokeweight="1pt"/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C5336" w:rsidRDefault="00C45D2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有较强的逻辑思维能力，善于分析、归纳、快速定位并解决问题。具备高度的工作责任心和主动性，主动与人沟通，拥有较好的协同意识和较强的执行力。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48" style="position:absolute;left:0;text-align:left;margin-left:-49.4pt;margin-top:681.05pt;width:511.75pt;height:61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" filled="f" stroked="f">
                <v:textbox style="mso-fit-shape-to-text:t">
                  <w:txbxContent>
                    <w:p w:rsidR="00BC5336" w:rsidRDefault="00C45D2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  <w:t>有较强的逻辑思维能力，善于分析、归纳、快速定位并解决问题。具备高度的工作责任心和主动性，主动与人沟通，拥有较好的协同意识和较强的执行力。</w:t>
                      </w:r>
                    </w:p>
                  </w:txbxContent>
                </v:textbox>
              </v:rect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C5336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4" o:spid="_x0000_s1049" style="position:absolute;left:0;text-align:left;margin-left:-43pt;margin-top:654.45pt;width:74.25pt;height:22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" filled="f" stroked="f" strokeweight="1pt">
                <v:textbox>
                  <w:txbxContent>
                    <w:p w:rsidR="00BC5336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A6FF6" id="KSO_Shape" o:spid="_x0000_s1026" style="position:absolute;margin-left:-59.6pt;margin-top:657.65pt;width:16.1pt;height:1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4888,21367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&#13;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indow" stroked="f">
                <v:path arrowok="t" o:connecttype="custom" o:connectlocs="87235,106589;95893,116084;95151,118188;92592,139114;76400,161021;79031,136818;75826,117973;75300,115821;84149,106422;115936,93910;136887,101305;156859,108390;161971,112028;165411,117293;169353,129930;171073,144698;170333,149748;166797,152357;153538,156617;127690,160063;60373,91636;40026,159776;15499,156114;3845,152046;621,149484;215,142544;2125,128351;6114,116647;9672,111549;15499,107839;37351,100372;56934,93192;90487,431;97351,2559;103522,6315;108807,11434;113016,17749;115982,25021;117489,33058;117321,42674;114930,53557;110649,64130;104717,73435;93381,98121;86469,103407;84197,103168;76161,96590;65734,72502;59946,63006;55856,52362;53728,41478;53752,32149;55450,24159;58559,16983;62888,10788;68293,5789;74535,2248;81495,287" o:connectangles="0,0,0,0,0,0,0,0,0,0,0,0,0,0,0,0,0,0,0,0,0,0,0,0,0,0,0,0,0,0,0,0,0,0,0,0,0,0,0,0,0,0,0,0,0,0,0,0,0,0,0,0,0,0,0,0,0,0"/>
              </v:shape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124D2433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六边形 23" o:spid="_x0000_s1026" type="#_x0000_t9" style="position:absolute;margin-left:-46.1pt;margin-top:-94.2pt;width:47.5pt;height:91.7pt;rotation:-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" adj="0" fillcolor="#425268" stroked="f" strokeweight="1pt"/>
            </w:pict>
          </mc:Fallback>
        </mc:AlternateContent>
      </w:r>
      <w:r w:rsidR="00DB770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C5336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24" o:spid="_x0000_s1050" style="position:absolute;left:0;text-align:left;margin-left:-68.2pt;margin-top:-76.15pt;width:91.7pt;height:42.55pt;rotation:180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" filled="f" stroked="f" strokeweight="1pt">
                <v:textbox>
                  <w:txbxContent>
                    <w:p w:rsidR="00BC5336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eastAsia="方正超粗黑简体" w:hAnsi="Impact" w:cstheme="minorBidi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 w:rsidR="00DB770F">
        <w:rPr>
          <w:rFonts w:hint="eastAsia"/>
        </w:rPr>
        <w:t xml:space="preserve">  </w:t>
      </w:r>
    </w:p>
    <w:sectPr w:rsidR="00BC5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微软雅黑"/>
    <w:panose1 w:val="020B0604020202020204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8BAAA"/>
    <w:multiLevelType w:val="singleLevel"/>
    <w:tmpl w:val="5968BA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21A296C"/>
    <w:multiLevelType w:val="hybridMultilevel"/>
    <w:tmpl w:val="974E06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0678994">
    <w:abstractNumId w:val="0"/>
  </w:num>
  <w:num w:numId="2" w16cid:durableId="199729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8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CE6713"/>
    <w:rsid w:val="00001613"/>
    <w:rsid w:val="00021664"/>
    <w:rsid w:val="0004074D"/>
    <w:rsid w:val="00050850"/>
    <w:rsid w:val="0006103A"/>
    <w:rsid w:val="0007223E"/>
    <w:rsid w:val="00073238"/>
    <w:rsid w:val="0008094F"/>
    <w:rsid w:val="00093146"/>
    <w:rsid w:val="000967E2"/>
    <w:rsid w:val="000A14F9"/>
    <w:rsid w:val="000B0985"/>
    <w:rsid w:val="000C1589"/>
    <w:rsid w:val="000C6357"/>
    <w:rsid w:val="000F1487"/>
    <w:rsid w:val="00100E25"/>
    <w:rsid w:val="00104243"/>
    <w:rsid w:val="00130662"/>
    <w:rsid w:val="00133F89"/>
    <w:rsid w:val="001408C7"/>
    <w:rsid w:val="001425C9"/>
    <w:rsid w:val="00146485"/>
    <w:rsid w:val="00146E07"/>
    <w:rsid w:val="001507FD"/>
    <w:rsid w:val="001521BA"/>
    <w:rsid w:val="001531A0"/>
    <w:rsid w:val="00155046"/>
    <w:rsid w:val="00157664"/>
    <w:rsid w:val="00163D56"/>
    <w:rsid w:val="00166AB0"/>
    <w:rsid w:val="001725B3"/>
    <w:rsid w:val="00176E2D"/>
    <w:rsid w:val="0018224F"/>
    <w:rsid w:val="0019785A"/>
    <w:rsid w:val="001A0010"/>
    <w:rsid w:val="001C28E0"/>
    <w:rsid w:val="001E29FC"/>
    <w:rsid w:val="001E46DB"/>
    <w:rsid w:val="001E586F"/>
    <w:rsid w:val="001E6D0D"/>
    <w:rsid w:val="001E77DE"/>
    <w:rsid w:val="001F4D7A"/>
    <w:rsid w:val="00203B9D"/>
    <w:rsid w:val="00214593"/>
    <w:rsid w:val="00214605"/>
    <w:rsid w:val="002207B7"/>
    <w:rsid w:val="0022594A"/>
    <w:rsid w:val="00230607"/>
    <w:rsid w:val="00233F37"/>
    <w:rsid w:val="00241470"/>
    <w:rsid w:val="00251087"/>
    <w:rsid w:val="00257776"/>
    <w:rsid w:val="00260778"/>
    <w:rsid w:val="0026398A"/>
    <w:rsid w:val="0027103F"/>
    <w:rsid w:val="00280960"/>
    <w:rsid w:val="00283A97"/>
    <w:rsid w:val="00283ED9"/>
    <w:rsid w:val="00284C16"/>
    <w:rsid w:val="00297ADE"/>
    <w:rsid w:val="002A0161"/>
    <w:rsid w:val="002A2942"/>
    <w:rsid w:val="002A5B44"/>
    <w:rsid w:val="002B3A5D"/>
    <w:rsid w:val="002B4BF0"/>
    <w:rsid w:val="002C7E42"/>
    <w:rsid w:val="002D7021"/>
    <w:rsid w:val="002E0E23"/>
    <w:rsid w:val="002E453A"/>
    <w:rsid w:val="002E5820"/>
    <w:rsid w:val="002E6AFD"/>
    <w:rsid w:val="002F1164"/>
    <w:rsid w:val="0030637C"/>
    <w:rsid w:val="003070D6"/>
    <w:rsid w:val="003364E2"/>
    <w:rsid w:val="00336E45"/>
    <w:rsid w:val="003478DE"/>
    <w:rsid w:val="00375C8F"/>
    <w:rsid w:val="00375D6B"/>
    <w:rsid w:val="00383E37"/>
    <w:rsid w:val="003925EE"/>
    <w:rsid w:val="00394A9D"/>
    <w:rsid w:val="003A44D9"/>
    <w:rsid w:val="003A61FE"/>
    <w:rsid w:val="003B1B45"/>
    <w:rsid w:val="003B36A8"/>
    <w:rsid w:val="003C20BE"/>
    <w:rsid w:val="003C7F84"/>
    <w:rsid w:val="003E04A3"/>
    <w:rsid w:val="003E2541"/>
    <w:rsid w:val="003E7422"/>
    <w:rsid w:val="00404587"/>
    <w:rsid w:val="0040635B"/>
    <w:rsid w:val="0040706D"/>
    <w:rsid w:val="0040732E"/>
    <w:rsid w:val="004115C8"/>
    <w:rsid w:val="00411FD4"/>
    <w:rsid w:val="004133BD"/>
    <w:rsid w:val="00415E8E"/>
    <w:rsid w:val="00415EC1"/>
    <w:rsid w:val="00415EF9"/>
    <w:rsid w:val="00416B5F"/>
    <w:rsid w:val="004209E5"/>
    <w:rsid w:val="00421E0C"/>
    <w:rsid w:val="00422E25"/>
    <w:rsid w:val="00426385"/>
    <w:rsid w:val="004278CF"/>
    <w:rsid w:val="00427E75"/>
    <w:rsid w:val="00427F32"/>
    <w:rsid w:val="004312F0"/>
    <w:rsid w:val="00433360"/>
    <w:rsid w:val="00433BB0"/>
    <w:rsid w:val="0043550A"/>
    <w:rsid w:val="00450CD1"/>
    <w:rsid w:val="004836A1"/>
    <w:rsid w:val="00491E2F"/>
    <w:rsid w:val="00495B9A"/>
    <w:rsid w:val="004A2979"/>
    <w:rsid w:val="004B4EAE"/>
    <w:rsid w:val="004B606B"/>
    <w:rsid w:val="004B71A6"/>
    <w:rsid w:val="004C7AF3"/>
    <w:rsid w:val="004D4654"/>
    <w:rsid w:val="004D765B"/>
    <w:rsid w:val="004E12EF"/>
    <w:rsid w:val="004F1309"/>
    <w:rsid w:val="004F2F3A"/>
    <w:rsid w:val="004F632F"/>
    <w:rsid w:val="0050289A"/>
    <w:rsid w:val="00507DF2"/>
    <w:rsid w:val="00511A00"/>
    <w:rsid w:val="00512681"/>
    <w:rsid w:val="00516C13"/>
    <w:rsid w:val="0052260C"/>
    <w:rsid w:val="00531C9A"/>
    <w:rsid w:val="00533921"/>
    <w:rsid w:val="005443F2"/>
    <w:rsid w:val="00546AB2"/>
    <w:rsid w:val="00551023"/>
    <w:rsid w:val="00551A74"/>
    <w:rsid w:val="00552C74"/>
    <w:rsid w:val="00560C41"/>
    <w:rsid w:val="0057645C"/>
    <w:rsid w:val="00576641"/>
    <w:rsid w:val="00577194"/>
    <w:rsid w:val="005845F3"/>
    <w:rsid w:val="00584730"/>
    <w:rsid w:val="005916AF"/>
    <w:rsid w:val="00595DFE"/>
    <w:rsid w:val="005A65DA"/>
    <w:rsid w:val="005B054B"/>
    <w:rsid w:val="005B3E31"/>
    <w:rsid w:val="005D3749"/>
    <w:rsid w:val="005E038F"/>
    <w:rsid w:val="005E0FC0"/>
    <w:rsid w:val="005E20FA"/>
    <w:rsid w:val="005E570A"/>
    <w:rsid w:val="005E6562"/>
    <w:rsid w:val="005E7F1A"/>
    <w:rsid w:val="006061FC"/>
    <w:rsid w:val="0061147D"/>
    <w:rsid w:val="006121F6"/>
    <w:rsid w:val="00612668"/>
    <w:rsid w:val="006129F0"/>
    <w:rsid w:val="006237A6"/>
    <w:rsid w:val="00623C7C"/>
    <w:rsid w:val="0063568C"/>
    <w:rsid w:val="0064198A"/>
    <w:rsid w:val="00641E86"/>
    <w:rsid w:val="00650998"/>
    <w:rsid w:val="00653184"/>
    <w:rsid w:val="006578BC"/>
    <w:rsid w:val="00662845"/>
    <w:rsid w:val="00672362"/>
    <w:rsid w:val="00677A65"/>
    <w:rsid w:val="006804F4"/>
    <w:rsid w:val="00696CC5"/>
    <w:rsid w:val="006977C5"/>
    <w:rsid w:val="006B3E01"/>
    <w:rsid w:val="006B4DC3"/>
    <w:rsid w:val="006C4C7B"/>
    <w:rsid w:val="006D08C8"/>
    <w:rsid w:val="006D59F1"/>
    <w:rsid w:val="006D606C"/>
    <w:rsid w:val="006F3471"/>
    <w:rsid w:val="00713002"/>
    <w:rsid w:val="007373C5"/>
    <w:rsid w:val="00737D8A"/>
    <w:rsid w:val="0074396D"/>
    <w:rsid w:val="0075298C"/>
    <w:rsid w:val="007571FF"/>
    <w:rsid w:val="00760B9C"/>
    <w:rsid w:val="00764DDF"/>
    <w:rsid w:val="00772D7E"/>
    <w:rsid w:val="00780038"/>
    <w:rsid w:val="00785B1E"/>
    <w:rsid w:val="007C03CB"/>
    <w:rsid w:val="007C18A7"/>
    <w:rsid w:val="007D0246"/>
    <w:rsid w:val="007D1C78"/>
    <w:rsid w:val="007D44F5"/>
    <w:rsid w:val="007F153E"/>
    <w:rsid w:val="00813854"/>
    <w:rsid w:val="00822A2F"/>
    <w:rsid w:val="008233A5"/>
    <w:rsid w:val="0082720C"/>
    <w:rsid w:val="00827282"/>
    <w:rsid w:val="00832FEA"/>
    <w:rsid w:val="008524E8"/>
    <w:rsid w:val="00852678"/>
    <w:rsid w:val="008539F5"/>
    <w:rsid w:val="00861BDF"/>
    <w:rsid w:val="008646B9"/>
    <w:rsid w:val="0087104F"/>
    <w:rsid w:val="00876A10"/>
    <w:rsid w:val="00883C3C"/>
    <w:rsid w:val="0089373E"/>
    <w:rsid w:val="00896EA1"/>
    <w:rsid w:val="008B0F5B"/>
    <w:rsid w:val="008B7766"/>
    <w:rsid w:val="008C3CC9"/>
    <w:rsid w:val="008E082F"/>
    <w:rsid w:val="008E6E37"/>
    <w:rsid w:val="008F7E3C"/>
    <w:rsid w:val="009041A0"/>
    <w:rsid w:val="00904214"/>
    <w:rsid w:val="00907B0F"/>
    <w:rsid w:val="0091152A"/>
    <w:rsid w:val="00912A1E"/>
    <w:rsid w:val="00930F58"/>
    <w:rsid w:val="00933643"/>
    <w:rsid w:val="00941A01"/>
    <w:rsid w:val="009470D4"/>
    <w:rsid w:val="00951432"/>
    <w:rsid w:val="009519CC"/>
    <w:rsid w:val="00955AF8"/>
    <w:rsid w:val="00960E3F"/>
    <w:rsid w:val="009636A1"/>
    <w:rsid w:val="00967DD0"/>
    <w:rsid w:val="00975C67"/>
    <w:rsid w:val="0097721F"/>
    <w:rsid w:val="00980322"/>
    <w:rsid w:val="00981EE7"/>
    <w:rsid w:val="009953F0"/>
    <w:rsid w:val="0099711F"/>
    <w:rsid w:val="009A40BA"/>
    <w:rsid w:val="009B324D"/>
    <w:rsid w:val="009D1341"/>
    <w:rsid w:val="009D1741"/>
    <w:rsid w:val="009E6DAF"/>
    <w:rsid w:val="009E7806"/>
    <w:rsid w:val="009F453E"/>
    <w:rsid w:val="009F53AA"/>
    <w:rsid w:val="00A16CD5"/>
    <w:rsid w:val="00A22167"/>
    <w:rsid w:val="00A36566"/>
    <w:rsid w:val="00A432BD"/>
    <w:rsid w:val="00A4426C"/>
    <w:rsid w:val="00A51AEE"/>
    <w:rsid w:val="00A8258A"/>
    <w:rsid w:val="00A85455"/>
    <w:rsid w:val="00A9251F"/>
    <w:rsid w:val="00A9565F"/>
    <w:rsid w:val="00A965D4"/>
    <w:rsid w:val="00A97784"/>
    <w:rsid w:val="00AA1862"/>
    <w:rsid w:val="00AA4228"/>
    <w:rsid w:val="00AA46AA"/>
    <w:rsid w:val="00AA4A93"/>
    <w:rsid w:val="00AA76D8"/>
    <w:rsid w:val="00AB5FC8"/>
    <w:rsid w:val="00AC6221"/>
    <w:rsid w:val="00AE11BA"/>
    <w:rsid w:val="00AE54F3"/>
    <w:rsid w:val="00AF7D93"/>
    <w:rsid w:val="00B00C81"/>
    <w:rsid w:val="00B07DB9"/>
    <w:rsid w:val="00B105F1"/>
    <w:rsid w:val="00B10DDA"/>
    <w:rsid w:val="00B13820"/>
    <w:rsid w:val="00B17814"/>
    <w:rsid w:val="00B21F7A"/>
    <w:rsid w:val="00B228B4"/>
    <w:rsid w:val="00B32E89"/>
    <w:rsid w:val="00B33699"/>
    <w:rsid w:val="00B35DF1"/>
    <w:rsid w:val="00B3786C"/>
    <w:rsid w:val="00B411A6"/>
    <w:rsid w:val="00B4508C"/>
    <w:rsid w:val="00B534B4"/>
    <w:rsid w:val="00B61307"/>
    <w:rsid w:val="00B64E2A"/>
    <w:rsid w:val="00B92F72"/>
    <w:rsid w:val="00B96EAB"/>
    <w:rsid w:val="00BB4579"/>
    <w:rsid w:val="00BB4F1C"/>
    <w:rsid w:val="00BB501C"/>
    <w:rsid w:val="00BC0AA9"/>
    <w:rsid w:val="00BC44E5"/>
    <w:rsid w:val="00BC5336"/>
    <w:rsid w:val="00BC6409"/>
    <w:rsid w:val="00BF079F"/>
    <w:rsid w:val="00C03505"/>
    <w:rsid w:val="00C062B6"/>
    <w:rsid w:val="00C372A2"/>
    <w:rsid w:val="00C3768E"/>
    <w:rsid w:val="00C402E1"/>
    <w:rsid w:val="00C45D2C"/>
    <w:rsid w:val="00C5227B"/>
    <w:rsid w:val="00C63BAE"/>
    <w:rsid w:val="00C65228"/>
    <w:rsid w:val="00C80107"/>
    <w:rsid w:val="00C824A0"/>
    <w:rsid w:val="00C85F47"/>
    <w:rsid w:val="00C87179"/>
    <w:rsid w:val="00C95A3D"/>
    <w:rsid w:val="00C97084"/>
    <w:rsid w:val="00CA0C08"/>
    <w:rsid w:val="00CA6A4C"/>
    <w:rsid w:val="00CB77B6"/>
    <w:rsid w:val="00CD6E6D"/>
    <w:rsid w:val="00CF3142"/>
    <w:rsid w:val="00CF61A5"/>
    <w:rsid w:val="00D0391B"/>
    <w:rsid w:val="00D13169"/>
    <w:rsid w:val="00D15A7D"/>
    <w:rsid w:val="00D175BE"/>
    <w:rsid w:val="00D4759D"/>
    <w:rsid w:val="00D47850"/>
    <w:rsid w:val="00D52D37"/>
    <w:rsid w:val="00D54D93"/>
    <w:rsid w:val="00D7344E"/>
    <w:rsid w:val="00D83E6C"/>
    <w:rsid w:val="00D844CC"/>
    <w:rsid w:val="00DA3E54"/>
    <w:rsid w:val="00DA7660"/>
    <w:rsid w:val="00DB21E6"/>
    <w:rsid w:val="00DB770F"/>
    <w:rsid w:val="00DB7C97"/>
    <w:rsid w:val="00DC1AA5"/>
    <w:rsid w:val="00DD4387"/>
    <w:rsid w:val="00DE57F3"/>
    <w:rsid w:val="00DE5902"/>
    <w:rsid w:val="00DF4D7C"/>
    <w:rsid w:val="00E06F4E"/>
    <w:rsid w:val="00E15FAA"/>
    <w:rsid w:val="00E22CF9"/>
    <w:rsid w:val="00E24E5C"/>
    <w:rsid w:val="00E27079"/>
    <w:rsid w:val="00E303A9"/>
    <w:rsid w:val="00E36EBA"/>
    <w:rsid w:val="00E44C23"/>
    <w:rsid w:val="00E54A19"/>
    <w:rsid w:val="00E577BB"/>
    <w:rsid w:val="00E6475C"/>
    <w:rsid w:val="00E77BEA"/>
    <w:rsid w:val="00E84EE6"/>
    <w:rsid w:val="00E96A5E"/>
    <w:rsid w:val="00EA13FA"/>
    <w:rsid w:val="00EA285F"/>
    <w:rsid w:val="00EA4DA8"/>
    <w:rsid w:val="00EA7147"/>
    <w:rsid w:val="00EB2381"/>
    <w:rsid w:val="00EB2D76"/>
    <w:rsid w:val="00EC5BC4"/>
    <w:rsid w:val="00EC69C6"/>
    <w:rsid w:val="00EC7837"/>
    <w:rsid w:val="00ED1F7A"/>
    <w:rsid w:val="00ED45A4"/>
    <w:rsid w:val="00EF0F3B"/>
    <w:rsid w:val="00F00066"/>
    <w:rsid w:val="00F03860"/>
    <w:rsid w:val="00F07554"/>
    <w:rsid w:val="00F13E13"/>
    <w:rsid w:val="00F20E68"/>
    <w:rsid w:val="00F2321D"/>
    <w:rsid w:val="00F23989"/>
    <w:rsid w:val="00F5252A"/>
    <w:rsid w:val="00F5614B"/>
    <w:rsid w:val="00F6110A"/>
    <w:rsid w:val="00F676B2"/>
    <w:rsid w:val="00F82AA4"/>
    <w:rsid w:val="00F85649"/>
    <w:rsid w:val="00F902AE"/>
    <w:rsid w:val="00F915F9"/>
    <w:rsid w:val="00F91EC8"/>
    <w:rsid w:val="00FA6E24"/>
    <w:rsid w:val="00FB1989"/>
    <w:rsid w:val="00FC0BEE"/>
    <w:rsid w:val="00FD5A26"/>
    <w:rsid w:val="00FE4F52"/>
    <w:rsid w:val="00FE5D24"/>
    <w:rsid w:val="00FF2BDD"/>
    <w:rsid w:val="00FF76B5"/>
    <w:rsid w:val="098B6825"/>
    <w:rsid w:val="23424AB1"/>
    <w:rsid w:val="310071BA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9C9E72"/>
  <w15:docId w15:val="{14A10DA6-0271-9E4B-B62D-9B490BC4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99"/>
    <w:unhideWhenUsed/>
    <w:rsid w:val="00C63BAE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6F347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F3471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E59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7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6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8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8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1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2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9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0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0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hyperlink" Target="mailto:double8799@163.com&#12289;doublefloat4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double8799@163.com&#12289;doublefloat4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FCD4FE-BDD4-7142-B394-C9060B287B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C:\Users\kedao\AppData\Roaming\kingsoft\office6\templates\download\默认\简洁简历商务简历好看简历简约简历求职简历.docx</Template>
  <TotalTime>353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李广帅</cp:lastModifiedBy>
  <cp:revision>611</cp:revision>
  <dcterms:created xsi:type="dcterms:W3CDTF">2017-07-14T11:16:00Z</dcterms:created>
  <dcterms:modified xsi:type="dcterms:W3CDTF">2025-02-11T14:51:00Z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